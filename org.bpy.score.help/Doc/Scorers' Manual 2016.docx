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3CE" w:rsidRPr="004C3BA9" w:rsidRDefault="001423CE">
      <w:pPr>
        <w:spacing w:after="160" w:line="259" w:lineRule="auto"/>
        <w:ind w:right="0" w:firstLine="0"/>
        <w:jc w:val="left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  <w:subDoc r:id="rId5"/>
      <w:r w:rsidRPr="004C3BA9">
        <w:rPr>
          <w:rStyle w:val="Rfrenceintense"/>
          <w:bCs w:val="0"/>
          <w:i w:val="0"/>
          <w:color w:val="auto"/>
          <w:spacing w:val="0"/>
          <w:sz w:val="24"/>
          <w:lang w:val="en-US"/>
        </w:rPr>
        <w:br w:type="page"/>
      </w:r>
    </w:p>
    <w:p w:rsidR="001423CE" w:rsidRPr="004C3BA9" w:rsidRDefault="001423CE" w:rsidP="00584B7F">
      <w:pPr>
        <w:rPr>
          <w:rStyle w:val="Rfrenceintense"/>
          <w:bCs w:val="0"/>
          <w:i w:val="0"/>
          <w:color w:val="auto"/>
          <w:spacing w:val="0"/>
          <w:sz w:val="24"/>
          <w:lang w:val="en-US"/>
        </w:rPr>
        <w:sectPr w:rsidR="001423CE" w:rsidRPr="004C3BA9" w:rsidSect="00A5515A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1423CE" w:rsidRDefault="001423CE" w:rsidP="00D85A2F">
      <w:pPr>
        <w:rPr>
          <w:rStyle w:val="Rfrenceintense"/>
          <w:bCs w:val="0"/>
          <w:i w:val="0"/>
          <w:color w:val="auto"/>
          <w:spacing w:val="0"/>
          <w:sz w:val="24"/>
          <w:lang w:val="en-US"/>
        </w:rPr>
        <w:sectPr w:rsidR="001423CE" w:rsidSect="00A5515A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6"/>
    </w:p>
    <w:p w:rsidR="001423CE" w:rsidRDefault="001423CE" w:rsidP="00490DD0">
      <w:pPr>
        <w:rPr>
          <w:rStyle w:val="Rfrenceintense"/>
          <w:bCs w:val="0"/>
          <w:i w:val="0"/>
          <w:color w:val="auto"/>
          <w:spacing w:val="0"/>
          <w:sz w:val="24"/>
          <w:lang w:val="en-US"/>
        </w:rPr>
        <w:sectPr w:rsidR="001423CE" w:rsidSect="00A5515A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7"/>
    </w:p>
    <w:p w:rsidR="001423CE" w:rsidRDefault="001423CE" w:rsidP="002B3CB8">
      <w:pPr>
        <w:rPr>
          <w:rStyle w:val="Rfrenceintense"/>
          <w:bCs w:val="0"/>
          <w:i w:val="0"/>
          <w:color w:val="auto"/>
          <w:spacing w:val="0"/>
          <w:sz w:val="24"/>
          <w:lang w:val="en-US"/>
        </w:rPr>
        <w:sectPr w:rsidR="001423CE" w:rsidSect="002B3CB8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8"/>
    </w:p>
    <w:p w:rsidR="001423CE" w:rsidRPr="00866B7C" w:rsidRDefault="001423CE">
      <w:pPr>
        <w:pStyle w:val="En-ttedetabledesmatires"/>
        <w:rPr>
          <w:lang w:val="en-US"/>
        </w:rPr>
      </w:pPr>
      <w:subDoc r:id="rId9"/>
    </w:p>
    <w:sdt>
      <w:sdtPr>
        <w:rPr>
          <w:rFonts w:eastAsiaTheme="minorHAnsi" w:cstheme="minorBidi"/>
          <w:b w:val="0"/>
          <w:i/>
          <w:color w:val="4472C4" w:themeColor="accent1"/>
          <w:spacing w:val="5"/>
          <w:sz w:val="22"/>
          <w:szCs w:val="22"/>
        </w:rPr>
        <w:id w:val="652885028"/>
        <w:docPartObj>
          <w:docPartGallery w:val="Table of Contents"/>
          <w:docPartUnique/>
        </w:docPartObj>
      </w:sdtPr>
      <w:sdtEndPr>
        <w:rPr>
          <w:bCs w:val="0"/>
          <w:i w:val="0"/>
          <w:color w:val="auto"/>
          <w:spacing w:val="0"/>
          <w:sz w:val="24"/>
        </w:rPr>
      </w:sdtEndPr>
      <w:sdtContent>
        <w:p w:rsidR="001423CE" w:rsidRDefault="001423CE">
          <w:pPr>
            <w:pStyle w:val="En-ttedetabledesmatires"/>
          </w:pPr>
          <w:r>
            <w:t>Content</w:t>
          </w:r>
        </w:p>
        <w:p w:rsidR="001423CE" w:rsidRDefault="001423CE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2969125" w:history="1">
            <w:r w:rsidRPr="00EF487E">
              <w:rPr>
                <w:rStyle w:val="Lienhypertexte"/>
                <w:noProof/>
                <w:lang w:val="en-US"/>
              </w:rPr>
              <w:t>The Scorekeeper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_Toc532969125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3CE" w:rsidRDefault="001423CE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eastAsia="fr-FR"/>
            </w:rPr>
          </w:pPr>
          <w:hyperlink w:anchor="_Toc532969126" w:history="1">
            <w:r w:rsidRPr="00EF487E">
              <w:rPr>
                <w:rStyle w:val="Lienhypertexte"/>
                <w:noProof/>
                <w:lang w:val="en-US"/>
              </w:rPr>
              <w:t>Preface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_Toc532969126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3CE" w:rsidRDefault="001423CE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eastAsia="fr-FR"/>
            </w:rPr>
          </w:pPr>
          <w:hyperlink w:anchor="_Toc532969127" w:history="1">
            <w:r w:rsidRPr="00EF487E">
              <w:rPr>
                <w:rStyle w:val="Lienhypertexte"/>
                <w:noProof/>
                <w:lang w:val="en-US"/>
              </w:rPr>
              <w:t>The Official Score-Sheet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_Toc532969127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3CE" w:rsidRDefault="001423CE">
          <w:r>
            <w:rPr>
              <w:b/>
              <w:bCs/>
            </w:rPr>
            <w:fldChar w:fldCharType="end"/>
          </w:r>
        </w:p>
      </w:sdtContent>
    </w:sdt>
    <w:p w:rsidR="001423CE" w:rsidRDefault="001423CE" w:rsidP="006B0E9B">
      <w:pPr>
        <w:rPr>
          <w:rStyle w:val="Rfrenceintense"/>
          <w:bCs w:val="0"/>
          <w:i w:val="0"/>
          <w:color w:val="auto"/>
          <w:spacing w:val="0"/>
          <w:sz w:val="24"/>
        </w:rPr>
        <w:sectPr w:rsidR="001423CE" w:rsidSect="002B3CB8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1423CE" w:rsidRDefault="001423CE" w:rsidP="00866B7C">
      <w:pPr>
        <w:rPr>
          <w:rStyle w:val="Rfrenceintense"/>
          <w:bCs w:val="0"/>
          <w:i w:val="0"/>
          <w:color w:val="auto"/>
          <w:spacing w:val="0"/>
          <w:sz w:val="24"/>
          <w:lang w:val="en-US"/>
        </w:rPr>
        <w:sectPr w:rsidR="001423CE" w:rsidSect="002B3CB8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0"/>
    </w:p>
    <w:p w:rsidR="001423CE" w:rsidRDefault="001423CE" w:rsidP="00925497">
      <w:pPr>
        <w:rPr>
          <w:rStyle w:val="Rfrenceintense"/>
          <w:bCs w:val="0"/>
          <w:i w:val="0"/>
          <w:color w:val="auto"/>
          <w:spacing w:val="0"/>
          <w:sz w:val="24"/>
          <w:lang w:val="en-US"/>
        </w:rPr>
        <w:sectPr w:rsidR="001423CE" w:rsidSect="002B3CB8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1"/>
    </w:p>
    <w:p w:rsidR="001423CE" w:rsidRDefault="001423CE" w:rsidP="005E0FA6">
      <w:pPr>
        <w:rPr>
          <w:rStyle w:val="Rfrenceintense"/>
          <w:bCs w:val="0"/>
          <w:i w:val="0"/>
          <w:color w:val="auto"/>
          <w:spacing w:val="0"/>
          <w:sz w:val="24"/>
          <w:lang w:val="en-US"/>
        </w:rPr>
        <w:sectPr w:rsidR="001423CE" w:rsidSect="002B3CB8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2"/>
    </w:p>
    <w:p w:rsidR="001423CE" w:rsidRDefault="001423CE" w:rsidP="0059195A">
      <w:pPr>
        <w:rPr>
          <w:rStyle w:val="Rfrenceintense"/>
          <w:bCs w:val="0"/>
          <w:i w:val="0"/>
          <w:color w:val="auto"/>
          <w:spacing w:val="0"/>
          <w:sz w:val="24"/>
          <w:lang w:val="en-US"/>
        </w:rPr>
        <w:sectPr w:rsidR="001423CE" w:rsidSect="0059195A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3"/>
    </w:p>
    <w:p w:rsidR="001423CE" w:rsidRDefault="001423CE" w:rsidP="0059195A">
      <w:pPr>
        <w:rPr>
          <w:rStyle w:val="Rfrenceintense"/>
          <w:bCs w:val="0"/>
          <w:i w:val="0"/>
          <w:color w:val="auto"/>
          <w:spacing w:val="0"/>
          <w:sz w:val="24"/>
          <w:lang w:val="en-US"/>
        </w:rPr>
        <w:sectPr w:rsidR="001423CE" w:rsidSect="0059195A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4"/>
    </w:p>
    <w:p w:rsidR="001423CE" w:rsidRDefault="001423CE" w:rsidP="0059195A">
      <w:pPr>
        <w:rPr>
          <w:rStyle w:val="Rfrenceintense"/>
          <w:bCs w:val="0"/>
          <w:i w:val="0"/>
          <w:color w:val="auto"/>
          <w:spacing w:val="0"/>
          <w:sz w:val="24"/>
          <w:lang w:val="en-US"/>
        </w:rPr>
        <w:sectPr w:rsidR="001423CE" w:rsidSect="0059195A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5"/>
    </w:p>
    <w:p w:rsidR="001423CE" w:rsidRDefault="001423CE" w:rsidP="00236041">
      <w:pPr>
        <w:rPr>
          <w:rStyle w:val="Rfrenceintense"/>
          <w:bCs w:val="0"/>
          <w:i w:val="0"/>
          <w:color w:val="auto"/>
          <w:spacing w:val="0"/>
          <w:sz w:val="24"/>
          <w:lang w:val="en-US"/>
        </w:rPr>
        <w:sectPr w:rsidR="001423CE" w:rsidSect="0059195A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6"/>
    </w:p>
    <w:p w:rsidR="001423CE" w:rsidRDefault="001423CE" w:rsidP="00236041">
      <w:pPr>
        <w:rPr>
          <w:rStyle w:val="Rfrenceintense"/>
          <w:bCs w:val="0"/>
          <w:i w:val="0"/>
          <w:color w:val="auto"/>
          <w:spacing w:val="0"/>
          <w:sz w:val="24"/>
          <w:lang w:val="en-US"/>
        </w:rPr>
        <w:sectPr w:rsidR="001423CE" w:rsidSect="0059195A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7"/>
    </w:p>
    <w:p w:rsidR="001423CE" w:rsidRDefault="001423CE" w:rsidP="00236041">
      <w:pPr>
        <w:rPr>
          <w:rStyle w:val="Rfrenceintense"/>
          <w:bCs w:val="0"/>
          <w:i w:val="0"/>
          <w:color w:val="auto"/>
          <w:spacing w:val="0"/>
          <w:sz w:val="24"/>
          <w:lang w:val="en-US"/>
        </w:rPr>
        <w:sectPr w:rsidR="001423CE" w:rsidSect="0059195A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8"/>
    </w:p>
    <w:p w:rsidR="001423CE" w:rsidRDefault="001423CE" w:rsidP="00236041">
      <w:pPr>
        <w:rPr>
          <w:rStyle w:val="Rfrenceintense"/>
          <w:bCs w:val="0"/>
          <w:i w:val="0"/>
          <w:color w:val="auto"/>
          <w:spacing w:val="0"/>
          <w:sz w:val="24"/>
          <w:lang w:val="en-US"/>
        </w:rPr>
        <w:sectPr w:rsidR="001423CE" w:rsidSect="0059195A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9"/>
    </w:p>
    <w:p w:rsidR="001423CE" w:rsidRDefault="001423CE" w:rsidP="00236041">
      <w:pPr>
        <w:rPr>
          <w:rStyle w:val="Rfrenceintense"/>
          <w:bCs w:val="0"/>
          <w:i w:val="0"/>
          <w:color w:val="auto"/>
          <w:spacing w:val="0"/>
          <w:sz w:val="24"/>
          <w:lang w:val="en-US"/>
        </w:rPr>
        <w:sectPr w:rsidR="001423CE" w:rsidSect="0059195A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20"/>
    </w:p>
    <w:p w:rsidR="001423CE" w:rsidRDefault="001423CE" w:rsidP="00236041">
      <w:pPr>
        <w:rPr>
          <w:rStyle w:val="Rfrenceintense"/>
          <w:bCs w:val="0"/>
          <w:i w:val="0"/>
          <w:color w:val="auto"/>
          <w:spacing w:val="0"/>
          <w:sz w:val="24"/>
          <w:lang w:val="en-US"/>
        </w:rPr>
        <w:sectPr w:rsidR="001423CE" w:rsidSect="0059195A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21"/>
    </w:p>
    <w:p w:rsidR="001423CE" w:rsidRDefault="001423CE" w:rsidP="00236041">
      <w:pPr>
        <w:rPr>
          <w:rStyle w:val="Rfrenceintense"/>
          <w:bCs w:val="0"/>
          <w:i w:val="0"/>
          <w:color w:val="auto"/>
          <w:spacing w:val="0"/>
          <w:sz w:val="24"/>
          <w:lang w:val="en-US"/>
        </w:rPr>
        <w:sectPr w:rsidR="001423CE" w:rsidSect="0059195A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22"/>
    </w:p>
    <w:p w:rsidR="001423CE" w:rsidRDefault="001423CE" w:rsidP="00236041">
      <w:pPr>
        <w:rPr>
          <w:rStyle w:val="Rfrenceintense"/>
          <w:bCs w:val="0"/>
          <w:i w:val="0"/>
          <w:color w:val="auto"/>
          <w:spacing w:val="0"/>
          <w:sz w:val="24"/>
          <w:lang w:val="en-US"/>
        </w:rPr>
        <w:sectPr w:rsidR="001423CE" w:rsidSect="0059195A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23"/>
    </w:p>
    <w:p w:rsidR="001423CE" w:rsidRDefault="001423CE" w:rsidP="00236041">
      <w:pPr>
        <w:rPr>
          <w:rStyle w:val="Rfrenceintense"/>
          <w:bCs w:val="0"/>
          <w:i w:val="0"/>
          <w:color w:val="auto"/>
          <w:spacing w:val="0"/>
          <w:sz w:val="24"/>
          <w:lang w:val="en-US"/>
        </w:rPr>
        <w:sectPr w:rsidR="001423CE" w:rsidSect="0059195A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24"/>
    </w:p>
    <w:p w:rsidR="001423CE" w:rsidRPr="006B0E9B" w:rsidRDefault="001423CE" w:rsidP="00236041">
      <w:pPr>
        <w:pStyle w:val="Titre2"/>
        <w:rPr>
          <w:rStyle w:val="Rfrenceintense"/>
          <w:bCs/>
          <w:i w:val="0"/>
          <w:color w:val="auto"/>
          <w:spacing w:val="0"/>
          <w:sz w:val="24"/>
          <w:lang w:val="en-US"/>
        </w:rPr>
      </w:pPr>
      <w:subDoc r:id="rId25"/>
    </w:p>
    <w:sectPr w:rsidR="001423CE" w:rsidRPr="006B0E9B" w:rsidSect="0059195A">
      <w:type w:val="continuous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572"/>
    <w:rsid w:val="000060FC"/>
    <w:rsid w:val="001423CE"/>
    <w:rsid w:val="001C29A0"/>
    <w:rsid w:val="00236041"/>
    <w:rsid w:val="002649DF"/>
    <w:rsid w:val="002B3CB8"/>
    <w:rsid w:val="002B5FBD"/>
    <w:rsid w:val="002E3863"/>
    <w:rsid w:val="002E4DA8"/>
    <w:rsid w:val="00315AAF"/>
    <w:rsid w:val="00382EAF"/>
    <w:rsid w:val="00466C81"/>
    <w:rsid w:val="00490DD0"/>
    <w:rsid w:val="004C3BA9"/>
    <w:rsid w:val="004F7A3D"/>
    <w:rsid w:val="00584B7F"/>
    <w:rsid w:val="0059195A"/>
    <w:rsid w:val="005A2862"/>
    <w:rsid w:val="005C39C3"/>
    <w:rsid w:val="005E0C4C"/>
    <w:rsid w:val="005E0FA6"/>
    <w:rsid w:val="00601949"/>
    <w:rsid w:val="006B0E9B"/>
    <w:rsid w:val="006F15F3"/>
    <w:rsid w:val="007557D4"/>
    <w:rsid w:val="00797200"/>
    <w:rsid w:val="007E6534"/>
    <w:rsid w:val="00811F4D"/>
    <w:rsid w:val="0086579D"/>
    <w:rsid w:val="00866B7C"/>
    <w:rsid w:val="00867C87"/>
    <w:rsid w:val="00881572"/>
    <w:rsid w:val="008A3446"/>
    <w:rsid w:val="008E0255"/>
    <w:rsid w:val="008F5BD7"/>
    <w:rsid w:val="008F68EA"/>
    <w:rsid w:val="00925497"/>
    <w:rsid w:val="0094338F"/>
    <w:rsid w:val="00A47CA8"/>
    <w:rsid w:val="00A5515A"/>
    <w:rsid w:val="00B9112C"/>
    <w:rsid w:val="00BB4362"/>
    <w:rsid w:val="00C904A9"/>
    <w:rsid w:val="00D53D28"/>
    <w:rsid w:val="00D72331"/>
    <w:rsid w:val="00D85A2F"/>
    <w:rsid w:val="00DD2670"/>
    <w:rsid w:val="00E97E9F"/>
    <w:rsid w:val="00EB12F9"/>
    <w:rsid w:val="00FE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72EE696-0CAE-46F7-B8EB-6F62AF638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styleId="Grilledetableauclaire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styleId="Tableausimp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styleId="Lienhypertextesuivivisit">
    <w:name w:val="FollowedHyperlink"/>
    <w:basedOn w:val="Policepardfaut"/>
    <w:uiPriority w:val="99"/>
    <w:semiHidden/>
    <w:unhideWhenUsed/>
    <w:rsid w:val="004C3BA9"/>
    <w:rPr>
      <w:color w:val="954F72" w:themeColor="followedHyperlink"/>
      <w:u w:val="single"/>
    </w:rPr>
  </w:style>
  <w:style w:type="character" w:customStyle="1" w:styleId="Titre1Car1">
    <w:name w:val="Titre 1 Car1"/>
    <w:basedOn w:val="Policepardfaut"/>
    <w:uiPriority w:val="9"/>
    <w:rsid w:val="006B0E9B"/>
    <w:rPr>
      <w:rFonts w:ascii="Times New Roman" w:eastAsiaTheme="majorEastAsia" w:hAnsi="Times New Roman" w:cstheme="majorBidi"/>
      <w:b/>
      <w:bCs/>
      <w:color w:val="FFFFFF" w:themeColor="background1"/>
      <w:sz w:val="16"/>
      <w:szCs w:val="2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Header\Acknowledgments.docx" TargetMode="External"/><Relationship Id="rId13" Type="http://schemas.openxmlformats.org/officeDocument/2006/relationships/subDocument" Target="Chapitre1\Symbols%20and%20abbreviations.docx" TargetMode="External"/><Relationship Id="rId18" Type="http://schemas.openxmlformats.org/officeDocument/2006/relationships/subDocument" Target="Chapitre1\Central%20section.docx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subDocument" Target="Chapitre1\Pitching%20performance.docx" TargetMode="External"/><Relationship Id="rId7" Type="http://schemas.openxmlformats.org/officeDocument/2006/relationships/subDocument" Target="Header\Copyright.docx" TargetMode="External"/><Relationship Id="rId12" Type="http://schemas.openxmlformats.org/officeDocument/2006/relationships/subDocument" Target="Chapitre1\Chapter%20I.docx" TargetMode="External"/><Relationship Id="rId17" Type="http://schemas.openxmlformats.org/officeDocument/2006/relationships/subDocument" Target="Chapitre1\Lineup%20(batting%20order).docx" TargetMode="External"/><Relationship Id="rId25" Type="http://schemas.openxmlformats.org/officeDocument/2006/relationships/subDocument" Target="Chapitre1\Insufficient%20space%20on%20score-sheet.docx" TargetMode="External"/><Relationship Id="rId2" Type="http://schemas.openxmlformats.org/officeDocument/2006/relationships/styles" Target="styles.xml"/><Relationship Id="rId16" Type="http://schemas.openxmlformats.org/officeDocument/2006/relationships/subDocument" Target="Chapitre1\Heading%20second%20sheet.docx" TargetMode="External"/><Relationship Id="rId20" Type="http://schemas.openxmlformats.org/officeDocument/2006/relationships/subDocument" Target="Chapitre1\Offense%20information.docx" TargetMode="External"/><Relationship Id="rId1" Type="http://schemas.openxmlformats.org/officeDocument/2006/relationships/customXml" Target="../customXml/item1.xml"/><Relationship Id="rId6" Type="http://schemas.openxmlformats.org/officeDocument/2006/relationships/subDocument" Target="Header\Header2.docx" TargetMode="External"/><Relationship Id="rId11" Type="http://schemas.openxmlformats.org/officeDocument/2006/relationships/subDocument" Target="Preface.docx" TargetMode="External"/><Relationship Id="rId24" Type="http://schemas.openxmlformats.org/officeDocument/2006/relationships/subDocument" Target="Chapitre1\Completing%20the%20tables.docx" TargetMode="External"/><Relationship Id="rId5" Type="http://schemas.openxmlformats.org/officeDocument/2006/relationships/subDocument" Target="Header\Header1.docx" TargetMode="External"/><Relationship Id="rId15" Type="http://schemas.openxmlformats.org/officeDocument/2006/relationships/subDocument" Target="Chapitre1\Heading%20first%20sheet.docx" TargetMode="External"/><Relationship Id="rId23" Type="http://schemas.openxmlformats.org/officeDocument/2006/relationships/subDocument" Target="Chapitre1\Score-sheet%20balance.docx" TargetMode="External"/><Relationship Id="rId10" Type="http://schemas.openxmlformats.org/officeDocument/2006/relationships/subDocument" Target="The%20Scorekeeper.docx" TargetMode="External"/><Relationship Id="rId19" Type="http://schemas.openxmlformats.org/officeDocument/2006/relationships/subDocument" Target="Chapitre1\Defense%20information.docx" TargetMode="External"/><Relationship Id="rId4" Type="http://schemas.openxmlformats.org/officeDocument/2006/relationships/webSettings" Target="webSettings.xml"/><Relationship Id="rId9" Type="http://schemas.openxmlformats.org/officeDocument/2006/relationships/subDocument" Target="Header\Foreword.docx" TargetMode="External"/><Relationship Id="rId14" Type="http://schemas.openxmlformats.org/officeDocument/2006/relationships/subDocument" Target="Chapitre1\The%20official%20score-sheet.docx" TargetMode="External"/><Relationship Id="rId22" Type="http://schemas.openxmlformats.org/officeDocument/2006/relationships/subDocument" Target="Chapitre1\Catching%20performance.docx" TargetMode="Externa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5700D-526E-447D-AFDE-4A849A3D5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0</TotalTime>
  <Pages>1</Pages>
  <Words>47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Briand, Patrick</cp:lastModifiedBy>
  <cp:revision>38</cp:revision>
  <dcterms:created xsi:type="dcterms:W3CDTF">2018-12-17T14:49:00Z</dcterms:created>
  <dcterms:modified xsi:type="dcterms:W3CDTF">2019-02-08T14:05:00Z</dcterms:modified>
</cp:coreProperties>
</file>