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B34BBA" w:rsidRDefault="00D226A8" w:rsidP="00B34BBA">
      <w:pPr>
        <w:pStyle w:val="Titre3"/>
        <w:rPr>
          <w:rStyle w:val="Rfrenceintense"/>
          <w:bCs/>
          <w:i w:val="0"/>
          <w:color w:val="auto"/>
          <w:spacing w:val="0"/>
          <w:sz w:val="24"/>
        </w:rPr>
      </w:pPr>
      <w:bookmarkStart w:id="0" w:name="_GoBack"/>
      <w:bookmarkEnd w:id="0"/>
      <w:r w:rsidRPr="00B34BBA">
        <w:rPr>
          <w:rStyle w:val="Rfrenceintense"/>
          <w:bCs/>
          <w:i w:val="0"/>
          <w:color w:val="auto"/>
          <w:spacing w:val="0"/>
          <w:sz w:val="24"/>
        </w:rPr>
        <w:t>Les vues</w:t>
      </w:r>
    </w:p>
    <w:p w:rsidR="00D226A8" w:rsidRPr="00D226A8" w:rsidRDefault="00D226A8" w:rsidP="00D226A8"/>
    <w:sectPr w:rsidR="00D226A8" w:rsidRPr="00D226A8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D226A8"/>
    <w:rsid w:val="00131791"/>
    <w:rsid w:val="002E4DA8"/>
    <w:rsid w:val="002E5219"/>
    <w:rsid w:val="005C39C3"/>
    <w:rsid w:val="006F15F3"/>
    <w:rsid w:val="009F734D"/>
    <w:rsid w:val="00A47CA8"/>
    <w:rsid w:val="00B34BBA"/>
    <w:rsid w:val="00D226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2</cp:revision>
  <dcterms:created xsi:type="dcterms:W3CDTF">2019-03-01T16:18:00Z</dcterms:created>
  <dcterms:modified xsi:type="dcterms:W3CDTF">2019-03-01T16:19:00Z</dcterms:modified>
</cp:coreProperties>
</file>