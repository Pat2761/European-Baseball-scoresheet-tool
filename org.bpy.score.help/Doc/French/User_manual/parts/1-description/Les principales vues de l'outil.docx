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4AF9" w:rsidRDefault="005B4AF9" w:rsidP="00360B5A">
      <w:pPr>
        <w:pStyle w:val="Titre3"/>
      </w:pPr>
      <w:bookmarkStart w:id="0" w:name="_Toc533700669"/>
      <w:r>
        <w:t>Les principales vues de l’outil.</w:t>
      </w:r>
      <w:bookmarkEnd w:id="0"/>
    </w:p>
    <w:sectPr w:rsidR="005B4AF9" w:rsidSect="002A6E6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360B5A"/>
    <w:rsid w:val="00030B43"/>
    <w:rsid w:val="001D6E6C"/>
    <w:rsid w:val="00212991"/>
    <w:rsid w:val="002A6E64"/>
    <w:rsid w:val="002E4DA8"/>
    <w:rsid w:val="00360B5A"/>
    <w:rsid w:val="004D1748"/>
    <w:rsid w:val="005B4AF9"/>
    <w:rsid w:val="005C39C3"/>
    <w:rsid w:val="006F15F3"/>
    <w:rsid w:val="007E36C6"/>
    <w:rsid w:val="008624B0"/>
    <w:rsid w:val="00A369A8"/>
    <w:rsid w:val="00A47CA8"/>
    <w:rsid w:val="00A56F87"/>
    <w:rsid w:val="00AF1E30"/>
    <w:rsid w:val="00BA2163"/>
    <w:rsid w:val="00BA508F"/>
    <w:rsid w:val="00C47DB0"/>
    <w:rsid w:val="00D53D28"/>
    <w:rsid w:val="00D72331"/>
    <w:rsid w:val="00DF6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60B5A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</Template>
  <TotalTime>0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2</cp:revision>
  <dcterms:created xsi:type="dcterms:W3CDTF">2018-12-27T17:43:00Z</dcterms:created>
  <dcterms:modified xsi:type="dcterms:W3CDTF">2018-12-27T18:07:00Z</dcterms:modified>
</cp:coreProperties>
</file>