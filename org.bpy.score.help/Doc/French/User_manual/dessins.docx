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D72331" w:rsidRDefault="00644F7E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bCs/>
          <w:i/>
          <w:color w:val="4472C4" w:themeColor="accent1"/>
          <w:spacing w:val="5"/>
          <w:sz w:val="22"/>
          <w:lang w:val="fr-FR" w:eastAsia="fr-FR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8" type="#_x0000_t61" style="position:absolute;left:0;text-align:left;margin-left:184.3pt;margin-top:10.15pt;width:210.15pt;height:23.25pt;z-index:251658240;v-text-anchor:middle" adj="-5098,2787">
            <v:shadow on="t" opacity=".5" offset="6pt,6pt"/>
            <v:textbox inset=".5mm,.3mm,.5mm,.3mm">
              <w:txbxContent>
                <w:p w:rsidR="00644F7E" w:rsidRDefault="00644F7E" w:rsidP="00644F7E">
                  <w:pPr>
                    <w:ind w:firstLine="0"/>
                    <w:jc w:val="center"/>
                  </w:pPr>
                  <w:proofErr w:type="spellStart"/>
                  <w:proofErr w:type="gramStart"/>
                  <w:r w:rsidRPr="00644F7E"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tournament</w:t>
                  </w:r>
                  <w:proofErr w:type="spellEnd"/>
                  <w:proofErr w:type="gramEnd"/>
                  <w:r w:rsidRPr="00644F7E"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= </w:t>
                  </w:r>
                  <w:r w:rsidRPr="00644F7E"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 xml:space="preserve">"2011 BWC 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P</w:t>
                  </w:r>
                  <w:r w:rsidRPr="00644F7E"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ANAMA"</w:t>
                  </w:r>
                  <w:r w:rsidRPr="00644F7E"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;</w:t>
                  </w:r>
                </w:p>
              </w:txbxContent>
            </v:textbox>
          </v:shape>
        </w:pict>
      </w:r>
      <w:r>
        <w:rPr>
          <w:bCs/>
          <w:i/>
          <w:color w:val="4472C4" w:themeColor="accent1"/>
          <w:spacing w:val="5"/>
          <w:sz w:val="22"/>
          <w:lang w:val="fr-FR" w:eastAsia="fr-FR"/>
        </w:rPr>
        <w:drawing>
          <wp:inline distT="0" distB="0" distL="0" distR="0">
            <wp:extent cx="1790700" cy="12573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3D28" w:rsidRPr="00D72331" w:rsidSect="0062691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20"/>
  <w:hyphenationZone w:val="425"/>
  <w:characterSpacingControl w:val="doNotCompress"/>
  <w:compat/>
  <w:rsids>
    <w:rsidRoot w:val="003C6D50"/>
    <w:rsid w:val="00280B84"/>
    <w:rsid w:val="002E4DA8"/>
    <w:rsid w:val="003C6D50"/>
    <w:rsid w:val="005C39C3"/>
    <w:rsid w:val="00626914"/>
    <w:rsid w:val="00644F7E"/>
    <w:rsid w:val="006F15F3"/>
    <w:rsid w:val="008C249B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allout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2</cp:revision>
  <dcterms:created xsi:type="dcterms:W3CDTF">2018-12-27T17:49:00Z</dcterms:created>
  <dcterms:modified xsi:type="dcterms:W3CDTF">2019-03-08T05:38:00Z</dcterms:modified>
</cp:coreProperties>
</file>