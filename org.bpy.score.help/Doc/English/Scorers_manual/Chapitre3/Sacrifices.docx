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D87597" w:rsidP="00D87597">
      <w:pPr>
        <w:pStyle w:val="Titre2"/>
      </w:pPr>
      <w:bookmarkStart w:id="0" w:name="_GoBack"/>
      <w:r>
        <w:t>Sacrifices</w:t>
      </w:r>
    </w:p>
    <w:p w:rsidR="00B82156" w:rsidRPr="00B82156" w:rsidRDefault="00B82156" w:rsidP="00B82156"/>
    <w:bookmarkEnd w:id="0"/>
    <w:p w:rsidR="00D87597" w:rsidRPr="00D72331" w:rsidRDefault="00D87597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87597" w:rsidRPr="00D72331" w:rsidSect="00F855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3B499E"/>
    <w:rsid w:val="002E4DA8"/>
    <w:rsid w:val="003B499E"/>
    <w:rsid w:val="005C39C3"/>
    <w:rsid w:val="006F15F3"/>
    <w:rsid w:val="00A47CA8"/>
    <w:rsid w:val="00B82156"/>
    <w:rsid w:val="00D53D28"/>
    <w:rsid w:val="00D72331"/>
    <w:rsid w:val="00D87597"/>
    <w:rsid w:val="00F85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2019-02-08T10:04:00Z</dcterms:created>
  <dcterms:modified xsi:type="dcterms:W3CDTF">2019-02-15T05:54:00Z</dcterms:modified>
</cp:coreProperties>
</file>