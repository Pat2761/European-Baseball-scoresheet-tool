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5546E9" w:rsidRDefault="00CE524B" w:rsidP="00CE524B">
      <w:pPr>
        <w:pStyle w:val="Titre2"/>
        <w:rPr>
          <w:lang w:val="en-US"/>
        </w:rPr>
      </w:pPr>
      <w:r w:rsidRPr="005546E9">
        <w:rPr>
          <w:lang w:val="en-US"/>
        </w:rPr>
        <w:t>Fielder’s choice</w:t>
      </w:r>
    </w:p>
    <w:p w:rsidR="005546E9" w:rsidRPr="005546E9" w:rsidRDefault="005546E9" w:rsidP="005546E9">
      <w:pPr>
        <w:rPr>
          <w:lang w:val="en-US"/>
        </w:rPr>
      </w:pPr>
    </w:p>
    <w:p w:rsidR="005546E9" w:rsidRPr="005546E9" w:rsidRDefault="005546E9" w:rsidP="005546E9">
      <w:pPr>
        <w:pStyle w:val="Texte"/>
        <w:rPr>
          <w:lang w:val="en-US"/>
        </w:rPr>
      </w:pPr>
      <w:r w:rsidRPr="005546E9">
        <w:rPr>
          <w:lang w:val="en-US"/>
        </w:rPr>
        <w:t>FIELDER’S CHOICE is the act of a fielder who handles a fair grounder</w:t>
      </w:r>
      <w:r w:rsidR="00BA1E87">
        <w:rPr>
          <w:lang w:val="en-US"/>
        </w:rPr>
        <w:t xml:space="preserve"> </w:t>
      </w:r>
      <w:r w:rsidRPr="005546E9">
        <w:rPr>
          <w:lang w:val="en-US"/>
        </w:rPr>
        <w:t>and, instead of throwing to first base to put out the batter-runner, throws</w:t>
      </w:r>
      <w:r w:rsidR="00BA1E87">
        <w:rPr>
          <w:lang w:val="en-US"/>
        </w:rPr>
        <w:t xml:space="preserve"> </w:t>
      </w:r>
      <w:r w:rsidRPr="005546E9">
        <w:rPr>
          <w:lang w:val="en-US"/>
        </w:rPr>
        <w:t>to another base in an attempt to put out a preceding runner. The term is</w:t>
      </w:r>
      <w:r w:rsidR="00BA1E87">
        <w:rPr>
          <w:lang w:val="en-US"/>
        </w:rPr>
        <w:t xml:space="preserve"> </w:t>
      </w:r>
      <w:r w:rsidRPr="005546E9">
        <w:rPr>
          <w:lang w:val="en-US"/>
        </w:rPr>
        <w:t>also used by scorers</w:t>
      </w:r>
    </w:p>
    <w:p w:rsidR="005546E9" w:rsidRPr="005546E9" w:rsidRDefault="005546E9" w:rsidP="005546E9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5546E9">
        <w:rPr>
          <w:lang w:val="en-US"/>
        </w:rPr>
        <w:t>to account for the advance of the batter-runner who takes one or more</w:t>
      </w:r>
      <w:r w:rsidR="00BA1E87">
        <w:rPr>
          <w:lang w:val="en-US"/>
        </w:rPr>
        <w:t xml:space="preserve"> </w:t>
      </w:r>
      <w:r w:rsidRPr="005546E9">
        <w:rPr>
          <w:lang w:val="en-US"/>
        </w:rPr>
        <w:t>extra bases when the fielder who handl</w:t>
      </w:r>
      <w:bookmarkStart w:id="0" w:name="_GoBack"/>
      <w:bookmarkEnd w:id="0"/>
      <w:r w:rsidRPr="005546E9">
        <w:rPr>
          <w:lang w:val="en-US"/>
        </w:rPr>
        <w:t>es his safe hit attempts to put</w:t>
      </w:r>
      <w:r w:rsidR="00DE25F6">
        <w:rPr>
          <w:lang w:val="en-US"/>
        </w:rPr>
        <w:t xml:space="preserve"> </w:t>
      </w:r>
      <w:r w:rsidRPr="005546E9">
        <w:rPr>
          <w:lang w:val="en-US"/>
        </w:rPr>
        <w:t>out a preceding runner;</w:t>
      </w:r>
    </w:p>
    <w:p w:rsidR="005546E9" w:rsidRDefault="005546E9" w:rsidP="005546E9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5546E9">
        <w:rPr>
          <w:lang w:val="en-US"/>
        </w:rPr>
        <w:t>to account for the advance of a runner (other than by stolen base or</w:t>
      </w:r>
      <w:r w:rsidR="00BA1E87">
        <w:rPr>
          <w:lang w:val="en-US"/>
        </w:rPr>
        <w:t xml:space="preserve"> </w:t>
      </w:r>
      <w:r w:rsidRPr="005546E9">
        <w:rPr>
          <w:lang w:val="en-US"/>
        </w:rPr>
        <w:t>error) while a fielder is attempting to put out another runner; and</w:t>
      </w:r>
    </w:p>
    <w:p w:rsidR="005546E9" w:rsidRPr="005546E9" w:rsidRDefault="005546E9" w:rsidP="005546E9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5546E9">
        <w:rPr>
          <w:lang w:val="en-US"/>
        </w:rPr>
        <w:t>to account for the advance of a runner made solely because of the</w:t>
      </w:r>
      <w:r w:rsidR="00BA1E87">
        <w:rPr>
          <w:lang w:val="en-US"/>
        </w:rPr>
        <w:t xml:space="preserve"> </w:t>
      </w:r>
      <w:r w:rsidRPr="005546E9">
        <w:rPr>
          <w:lang w:val="en-US"/>
        </w:rPr>
        <w:t xml:space="preserve">defensive team’s indifference (undefended steal) </w:t>
      </w:r>
      <w:r w:rsidRPr="005546E9">
        <w:rPr>
          <w:rFonts w:ascii="Calibri" w:hAnsi="Calibri" w:cs="Calibri"/>
          <w:lang w:val="en-US"/>
        </w:rPr>
        <w:t>[OBR Definition of</w:t>
      </w:r>
      <w:r w:rsidR="00BA1E87">
        <w:rPr>
          <w:rFonts w:ascii="Calibri" w:hAnsi="Calibri" w:cs="Calibri"/>
          <w:lang w:val="en-US"/>
        </w:rPr>
        <w:t xml:space="preserve"> </w:t>
      </w:r>
      <w:r w:rsidRPr="005546E9">
        <w:rPr>
          <w:rFonts w:ascii="Calibri" w:hAnsi="Calibri" w:cs="Calibri"/>
          <w:lang w:val="en-US"/>
        </w:rPr>
        <w:t>Terms].</w:t>
      </w:r>
    </w:p>
    <w:p w:rsidR="00CE524B" w:rsidRPr="00D72331" w:rsidRDefault="00CE524B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CE524B" w:rsidRPr="00D72331" w:rsidSect="002474A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361AA"/>
    <w:multiLevelType w:val="hybridMultilevel"/>
    <w:tmpl w:val="0BA046C8"/>
    <w:lvl w:ilvl="0" w:tplc="04090017">
      <w:start w:val="1"/>
      <w:numFmt w:val="lowerLetter"/>
      <w:lvlText w:val="%1)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1A6FB8"/>
    <w:rsid w:val="001A6FB8"/>
    <w:rsid w:val="002474AE"/>
    <w:rsid w:val="002E4DA8"/>
    <w:rsid w:val="005546E9"/>
    <w:rsid w:val="005C39C3"/>
    <w:rsid w:val="006F15F3"/>
    <w:rsid w:val="00A47CA8"/>
    <w:rsid w:val="00BA1E87"/>
    <w:rsid w:val="00CE524B"/>
    <w:rsid w:val="00D53D28"/>
    <w:rsid w:val="00D72331"/>
    <w:rsid w:val="00DE25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5</cp:revision>
  <dcterms:created xsi:type="dcterms:W3CDTF">2019-02-08T10:10:00Z</dcterms:created>
  <dcterms:modified xsi:type="dcterms:W3CDTF">2019-05-15T07:57:00Z</dcterms:modified>
</cp:coreProperties>
</file>