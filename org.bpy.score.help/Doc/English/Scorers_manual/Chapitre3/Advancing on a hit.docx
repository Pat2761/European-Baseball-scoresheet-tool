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0119AB" w:rsidP="000119AB">
      <w:pPr>
        <w:pStyle w:val="Titre3"/>
        <w:rPr>
          <w:lang w:val="en-US"/>
        </w:rPr>
      </w:pPr>
      <w:r w:rsidRPr="007111CA">
        <w:rPr>
          <w:lang w:val="en-US"/>
        </w:rPr>
        <w:t>Advancing on a hit</w:t>
      </w:r>
      <w:bookmarkStart w:id="0" w:name="_GoBack"/>
      <w:bookmarkEnd w:id="0"/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7111CA" w:rsidRPr="00C822C6" w:rsidTr="008615C5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7111CA" w:rsidRPr="00C822C6" w:rsidRDefault="007111CA" w:rsidP="007111CA">
            <w:pPr>
              <w:pStyle w:val="Exemple"/>
              <w:rPr>
                <w:rStyle w:val="fontstyle01"/>
                <w:rFonts w:ascii="Times New Roman" w:hAnsi="Times New Roman"/>
                <w:i/>
                <w:iCs/>
                <w:color w:val="auto"/>
                <w:sz w:val="22"/>
                <w:szCs w:val="22"/>
                <w:lang w:val="en-US"/>
              </w:rPr>
            </w:pPr>
            <w:r w:rsidRPr="007111CA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When a runner advances on a hit, it is recorded by writing the batting order number of the batter who was awarded a base hit in the square corresponding to the base reached. Thus, (</w:t>
            </w:r>
            <w:r w:rsidRPr="007111CA">
              <w:rPr>
                <w:rStyle w:val="fontstyle01"/>
                <w:rFonts w:ascii="Times New Roman" w:hAnsi="Times New Roman" w:cstheme="minorBidi"/>
                <w:color w:val="auto"/>
                <w:sz w:val="24"/>
                <w:u w:val="single"/>
                <w:lang w:val="en-US"/>
              </w:rPr>
              <w:t>example 26</w:t>
            </w:r>
            <w:r w:rsidRPr="007111CA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) if first and second bases are occupied and the third batter in the batting order hits a single, allowing the runners to reach second and third respectively, the runners’</w:t>
            </w:r>
            <w:r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 xml:space="preserve"> </w:t>
            </w:r>
            <w:r w:rsidRPr="007111CA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arrival at second and third bases is recorded with a number three in the squares corresponding to those bases.</w:t>
            </w:r>
          </w:p>
        </w:tc>
      </w:tr>
      <w:tr w:rsidR="007111CA" w:rsidTr="008615C5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7111CA" w:rsidRDefault="007111CA" w:rsidP="008615C5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7111CA" w:rsidRPr="00F427EF" w:rsidRDefault="007111CA" w:rsidP="008615C5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7111CA" w:rsidRPr="00F427EF" w:rsidRDefault="007111CA" w:rsidP="008615C5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7111CA" w:rsidRPr="00F427EF" w:rsidRDefault="007111CA" w:rsidP="008615C5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7111CA" w:rsidRDefault="007111CA" w:rsidP="008615C5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7111CA" w:rsidRPr="007111CA" w:rsidTr="008615C5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7111CA" w:rsidRDefault="007111CA" w:rsidP="008615C5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7111CA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2546350"/>
                  <wp:effectExtent l="0" t="19050" r="67945" b="63500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254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7111CA" w:rsidRDefault="007111CA" w:rsidP="008615C5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frappe un double dans le champ gauche */</w:t>
            </w: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2B7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batteur suivant gagne la première base sur un 'base on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ball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' */</w:t>
            </w: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BB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batteur suivant frappe un simple dans le champ centre, les deux coureurs avance */</w:t>
            </w:r>
          </w:p>
          <w:p w:rsidR="007111CA" w:rsidRP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7111CA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7111CA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7111CA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1B8</w:t>
            </w:r>
            <w:r w:rsidRPr="007111CA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runner1 -&gt; </w:t>
            </w:r>
            <w:r w:rsidRPr="007111CA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7111CA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runner2 -&gt; </w:t>
            </w:r>
            <w:r w:rsidRPr="007111CA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7111CA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7111CA" w:rsidRPr="007111CA" w:rsidRDefault="007111CA" w:rsidP="008615C5">
            <w:pPr>
              <w:pStyle w:val="Exemple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7111CA" w:rsidRPr="007111CA" w:rsidRDefault="007111CA" w:rsidP="008615C5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7111CA" w:rsidRPr="007111CA" w:rsidRDefault="007111CA" w:rsidP="008615C5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2530000"/>
                  <wp:effectExtent l="19050" t="0" r="0" b="0"/>
                  <wp:docPr id="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253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11CA" w:rsidRPr="007111CA" w:rsidRDefault="007111CA" w:rsidP="007111CA">
      <w:pPr>
        <w:rPr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7111CA" w:rsidRPr="00C822C6" w:rsidTr="008615C5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7111CA" w:rsidRPr="007111CA" w:rsidRDefault="007111CA" w:rsidP="008615C5">
            <w:pPr>
              <w:pStyle w:val="Exemple"/>
              <w:rPr>
                <w:rStyle w:val="fontstyle01"/>
                <w:rFonts w:ascii="Times New Roman" w:hAnsi="Times New Roman" w:cstheme="minorBidi"/>
                <w:color w:val="auto"/>
                <w:sz w:val="22"/>
                <w:szCs w:val="22"/>
                <w:lang w:val="en-US"/>
              </w:rPr>
            </w:pPr>
            <w:r w:rsidRPr="007111CA">
              <w:rPr>
                <w:rStyle w:val="fontstyle01"/>
                <w:rFonts w:ascii="Times New Roman" w:hAnsi="Times New Roman" w:cstheme="minorBidi"/>
                <w:color w:val="auto"/>
                <w:sz w:val="24"/>
                <w:u w:val="single"/>
                <w:lang w:val="en-US"/>
              </w:rPr>
              <w:t>Example 27:</w:t>
            </w:r>
            <w:r w:rsidRPr="007111CA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 xml:space="preserve"> With a runner on first base, the batter (second in the batting order) hits a single, allowing the runner to reach third base. This is recorded with a number two in the corresponding square.</w:t>
            </w:r>
          </w:p>
        </w:tc>
      </w:tr>
      <w:tr w:rsidR="007111CA" w:rsidTr="008615C5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7111CA" w:rsidRDefault="007111CA" w:rsidP="008615C5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7111CA" w:rsidRPr="00F427EF" w:rsidRDefault="007111CA" w:rsidP="008615C5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7111CA" w:rsidRPr="00F427EF" w:rsidRDefault="007111CA" w:rsidP="008615C5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7111CA" w:rsidRPr="00F427EF" w:rsidRDefault="007111CA" w:rsidP="008615C5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7111CA" w:rsidRDefault="007111CA" w:rsidP="008615C5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7111CA" w:rsidRPr="007111CA" w:rsidTr="008615C5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7111CA" w:rsidRDefault="007111CA" w:rsidP="008615C5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7111CA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1753235"/>
                  <wp:effectExtent l="0" t="19050" r="67945" b="56515"/>
                  <wp:docPr id="10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1753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7111CA" w:rsidRDefault="007111CA" w:rsidP="008615C5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premier batteur gagne la première base sur un 'base on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ball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' */</w:t>
            </w: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BB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batteur suivant frappe un hit en champ centre, le coureur gagne deux bases */</w:t>
            </w:r>
          </w:p>
          <w:p w:rsidR="007111CA" w:rsidRDefault="007111CA" w:rsidP="007111CA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1B8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7111CA" w:rsidRPr="007111CA" w:rsidRDefault="007111CA" w:rsidP="008615C5">
            <w:pPr>
              <w:pStyle w:val="Exemple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7111CA" w:rsidRPr="007111CA" w:rsidRDefault="007111CA" w:rsidP="008615C5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7111CA" w:rsidRPr="007111CA" w:rsidRDefault="00DD66C5" w:rsidP="008615C5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1693636"/>
                  <wp:effectExtent l="19050" t="0" r="0" b="0"/>
                  <wp:docPr id="1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1693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9AB" w:rsidRPr="007111CA" w:rsidRDefault="000119AB" w:rsidP="00DD0091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DD66C5" w:rsidRPr="007111CA" w:rsidTr="008615C5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DD66C5" w:rsidRPr="00DD66C5" w:rsidRDefault="00DD66C5" w:rsidP="008615C5">
            <w:pPr>
              <w:pStyle w:val="Exemple"/>
              <w:rPr>
                <w:rStyle w:val="fontstyle01"/>
                <w:rFonts w:ascii="Times New Roman" w:hAnsi="Times New Roman" w:cstheme="minorBidi"/>
                <w:color w:val="auto"/>
                <w:sz w:val="24"/>
                <w:szCs w:val="22"/>
                <w:lang w:val="en-US"/>
              </w:rPr>
            </w:pPr>
            <w:r w:rsidRPr="007111CA">
              <w:rPr>
                <w:rStyle w:val="fontstyle01"/>
                <w:rFonts w:ascii="Times New Roman" w:hAnsi="Times New Roman" w:cstheme="minorBidi"/>
                <w:color w:val="auto"/>
                <w:sz w:val="24"/>
                <w:u w:val="single"/>
                <w:lang w:val="en-US"/>
              </w:rPr>
              <w:lastRenderedPageBreak/>
              <w:t>Example 28:</w:t>
            </w:r>
            <w:r w:rsidRPr="007111CA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 xml:space="preserve"> With a runner on first base, the batter (eighth in the batting order) hits a double, enabling the runner to reach home base. The number eight is therefore noted in the home base square.</w:t>
            </w:r>
            <w:r w:rsidRPr="007111CA">
              <w:rPr>
                <w:lang w:val="en-US"/>
              </w:rPr>
              <w:t xml:space="preserve"> </w:t>
            </w:r>
          </w:p>
        </w:tc>
      </w:tr>
      <w:tr w:rsidR="00DD66C5" w:rsidTr="008615C5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D66C5" w:rsidRDefault="00DD66C5" w:rsidP="008615C5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DD66C5" w:rsidRPr="00F427EF" w:rsidRDefault="00DD66C5" w:rsidP="008615C5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D66C5" w:rsidRPr="00F427EF" w:rsidRDefault="00DD66C5" w:rsidP="008615C5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D66C5" w:rsidRPr="00F427EF" w:rsidRDefault="00DD66C5" w:rsidP="008615C5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DD66C5" w:rsidRDefault="00DD66C5" w:rsidP="008615C5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DD66C5" w:rsidRPr="007111CA" w:rsidTr="008615C5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DD66C5" w:rsidRDefault="00DD66C5" w:rsidP="008615C5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DD66C5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1774190"/>
                  <wp:effectExtent l="0" t="19050" r="67945" b="54610"/>
                  <wp:docPr id="14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1774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DD66C5" w:rsidRDefault="00DD66C5" w:rsidP="008615C5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D66C5" w:rsidRDefault="00DD66C5" w:rsidP="00DD66C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premier batteur gagne la première base sur un 'base on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ball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' */</w:t>
            </w:r>
          </w:p>
          <w:p w:rsidR="00DD66C5" w:rsidRDefault="00DD66C5" w:rsidP="00DD66C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BB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D66C5" w:rsidRDefault="00DD66C5" w:rsidP="00DD66C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DD66C5" w:rsidRDefault="00DD66C5" w:rsidP="00DD66C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batteur suivant frappe un double en champ gauche, le coureur gagne trois bases et marque le point*/</w:t>
            </w:r>
          </w:p>
          <w:p w:rsidR="00DD66C5" w:rsidRDefault="00DD66C5" w:rsidP="00DD66C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2BLC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+++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D66C5" w:rsidRPr="007111CA" w:rsidRDefault="00DD66C5" w:rsidP="008615C5">
            <w:pPr>
              <w:pStyle w:val="Exemple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D66C5" w:rsidRPr="007111CA" w:rsidRDefault="00DD66C5" w:rsidP="008615C5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DD66C5" w:rsidRPr="007111CA" w:rsidRDefault="00DD66C5" w:rsidP="008615C5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1717333"/>
                  <wp:effectExtent l="19050" t="0" r="0" b="0"/>
                  <wp:docPr id="15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1717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D0091" w:rsidRPr="007111CA" w:rsidRDefault="00DD0091" w:rsidP="00DD0091">
      <w:pPr>
        <w:pStyle w:val="Exempl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DD0091" w:rsidRPr="007111CA" w:rsidSect="00A106D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2A320A"/>
    <w:rsid w:val="000119AB"/>
    <w:rsid w:val="002A320A"/>
    <w:rsid w:val="002E4DA8"/>
    <w:rsid w:val="005C39C3"/>
    <w:rsid w:val="006F15F3"/>
    <w:rsid w:val="007111CA"/>
    <w:rsid w:val="00A106DC"/>
    <w:rsid w:val="00A47CA8"/>
    <w:rsid w:val="00D53D28"/>
    <w:rsid w:val="00D72331"/>
    <w:rsid w:val="00DD0091"/>
    <w:rsid w:val="00DD5FB8"/>
    <w:rsid w:val="00DD66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DD0091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12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5</cp:revision>
  <dcterms:created xsi:type="dcterms:W3CDTF">2019-02-08T10:07:00Z</dcterms:created>
  <dcterms:modified xsi:type="dcterms:W3CDTF">2019-05-15T06:44:00Z</dcterms:modified>
</cp:coreProperties>
</file>