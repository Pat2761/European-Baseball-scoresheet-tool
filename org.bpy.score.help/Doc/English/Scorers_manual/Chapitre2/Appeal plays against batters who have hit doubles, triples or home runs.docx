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D50806" w:rsidP="00D50806">
      <w:pPr>
        <w:pStyle w:val="Titre3"/>
        <w:rPr>
          <w:rStyle w:val="Rfrenceintense"/>
          <w:i w:val="0"/>
          <w:color w:val="auto"/>
          <w:spacing w:val="0"/>
          <w:sz w:val="24"/>
          <w:lang w:val="en-US"/>
        </w:rPr>
      </w:pPr>
      <w:r w:rsidRPr="00C456C5">
        <w:rPr>
          <w:rStyle w:val="Rfrenceintense"/>
          <w:i w:val="0"/>
          <w:color w:val="auto"/>
          <w:spacing w:val="0"/>
          <w:sz w:val="24"/>
          <w:lang w:val="en-US"/>
        </w:rPr>
        <w:t>Appeal plays against batters who have hit doubles, triples or home runs</w:t>
      </w:r>
    </w:p>
    <w:p w:rsidR="00D53894" w:rsidRPr="00D53894" w:rsidRDefault="00D53894" w:rsidP="00D53894">
      <w:pPr>
        <w:rPr>
          <w:lang w:val="en-US"/>
        </w:rPr>
      </w:pPr>
      <w:bookmarkStart w:id="0" w:name="_GoBack"/>
      <w:bookmarkEnd w:id="0"/>
    </w:p>
    <w:p w:rsidR="00C456C5" w:rsidRPr="00166EA7" w:rsidRDefault="00C456C5" w:rsidP="002A6B44">
      <w:pPr>
        <w:pStyle w:val="Texte"/>
        <w:rPr>
          <w:lang w:val="en-US"/>
        </w:rPr>
      </w:pPr>
      <w:r w:rsidRPr="00166EA7">
        <w:rPr>
          <w:lang w:val="en-US"/>
        </w:rPr>
        <w:t>Rule 5.08(a) of the OBR, “HOW A TEAM SCORES”, states: EXCEPTION: A run is not scored if the runner advances to home base during a play in which the third out is made</w:t>
      </w:r>
    </w:p>
    <w:p w:rsidR="002A6B44" w:rsidRPr="004E14C0" w:rsidRDefault="00C456C5" w:rsidP="002A6B44">
      <w:pPr>
        <w:pStyle w:val="Texte"/>
        <w:numPr>
          <w:ilvl w:val="0"/>
          <w:numId w:val="1"/>
        </w:numPr>
        <w:ind w:left="284" w:hanging="284"/>
        <w:rPr>
          <w:lang w:val="en-GB"/>
        </w:rPr>
      </w:pPr>
      <w:r w:rsidRPr="004E14C0">
        <w:rPr>
          <w:lang w:val="en-GB"/>
        </w:rPr>
        <w:t>by the batter-runner before he touches first base;</w:t>
      </w:r>
    </w:p>
    <w:p w:rsidR="00C456C5" w:rsidRPr="00436E57" w:rsidRDefault="00C456C5" w:rsidP="002A6B44">
      <w:pPr>
        <w:pStyle w:val="Texte"/>
        <w:numPr>
          <w:ilvl w:val="0"/>
          <w:numId w:val="1"/>
        </w:numPr>
        <w:ind w:left="284" w:hanging="284"/>
        <w:rPr>
          <w:lang w:val="en-US"/>
        </w:rPr>
      </w:pPr>
      <w:r w:rsidRPr="00436E57">
        <w:rPr>
          <w:lang w:val="en-US"/>
        </w:rPr>
        <w:t>by any runner being forced out; or</w:t>
      </w:r>
    </w:p>
    <w:p w:rsidR="00C456C5" w:rsidRDefault="00C456C5" w:rsidP="002A6B44">
      <w:pPr>
        <w:pStyle w:val="Texte"/>
        <w:numPr>
          <w:ilvl w:val="0"/>
          <w:numId w:val="1"/>
        </w:numPr>
        <w:ind w:left="284" w:hanging="284"/>
        <w:rPr>
          <w:lang w:val="en-US"/>
        </w:rPr>
      </w:pPr>
      <w:proofErr w:type="gramStart"/>
      <w:r w:rsidRPr="00436E57">
        <w:rPr>
          <w:lang w:val="en-US"/>
        </w:rPr>
        <w:t>by</w:t>
      </w:r>
      <w:proofErr w:type="gramEnd"/>
      <w:r w:rsidRPr="00436E57">
        <w:rPr>
          <w:lang w:val="en-US"/>
        </w:rPr>
        <w:t xml:space="preserve"> a preceding runner who is declared out because he failed to touch</w:t>
      </w:r>
      <w:r w:rsidR="004E14C0">
        <w:rPr>
          <w:lang w:val="en-US"/>
        </w:rPr>
        <w:t xml:space="preserve"> </w:t>
      </w:r>
      <w:r w:rsidRPr="00436E57">
        <w:rPr>
          <w:lang w:val="en-US"/>
        </w:rPr>
        <w:t>one of the bases.</w:t>
      </w:r>
    </w:p>
    <w:p w:rsidR="004E14C0" w:rsidRDefault="004E14C0" w:rsidP="004E14C0">
      <w:pPr>
        <w:pStyle w:val="Texte"/>
        <w:rPr>
          <w:lang w:val="en-US"/>
        </w:rPr>
      </w:pPr>
    </w:p>
    <w:tbl>
      <w:tblPr>
        <w:tblStyle w:val="Grilledutableau"/>
        <w:tblW w:w="9348" w:type="dxa"/>
        <w:tblLayout w:type="fixed"/>
        <w:tblLook w:val="04A0"/>
      </w:tblPr>
      <w:tblGrid>
        <w:gridCol w:w="1713"/>
        <w:gridCol w:w="236"/>
        <w:gridCol w:w="5816"/>
        <w:gridCol w:w="281"/>
        <w:gridCol w:w="1302"/>
      </w:tblGrid>
      <w:tr w:rsidR="004E14C0" w:rsidRPr="00C45A7B" w:rsidTr="00AE4CB1">
        <w:tc>
          <w:tcPr>
            <w:tcW w:w="9348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4E14C0" w:rsidRPr="002A6B44" w:rsidRDefault="004E14C0" w:rsidP="004E14C0">
            <w:pPr>
              <w:pStyle w:val="Texte"/>
              <w:ind w:firstLine="0"/>
              <w:rPr>
                <w:lang w:val="en-US"/>
              </w:rPr>
            </w:pPr>
            <w:r w:rsidRPr="00166EA7">
              <w:rPr>
                <w:u w:val="single"/>
                <w:lang w:val="en-US"/>
              </w:rPr>
              <w:t>Example 11:</w:t>
            </w:r>
            <w:r w:rsidRPr="002A6B44">
              <w:rPr>
                <w:lang w:val="en-US"/>
              </w:rPr>
              <w:t xml:space="preserve"> With one out and bases loaded, the fourth batter</w:t>
            </w:r>
            <w:r>
              <w:rPr>
                <w:lang w:val="en-US"/>
              </w:rPr>
              <w:t xml:space="preserve"> </w:t>
            </w:r>
            <w:r w:rsidRPr="002A6B44">
              <w:rPr>
                <w:lang w:val="en-US"/>
              </w:rPr>
              <w:t>hits a home run.</w:t>
            </w:r>
          </w:p>
          <w:p w:rsidR="004E14C0" w:rsidRPr="002A6B44" w:rsidRDefault="004E14C0" w:rsidP="004E14C0">
            <w:pPr>
              <w:pStyle w:val="Texte"/>
              <w:ind w:firstLine="0"/>
              <w:rPr>
                <w:lang w:val="en-US"/>
              </w:rPr>
            </w:pPr>
            <w:r w:rsidRPr="002A6B44">
              <w:rPr>
                <w:lang w:val="en-US"/>
              </w:rPr>
              <w:t>Before the pitcher makes his pitch to the new batter, he</w:t>
            </w:r>
            <w:r>
              <w:rPr>
                <w:lang w:val="en-US"/>
              </w:rPr>
              <w:t xml:space="preserve"> </w:t>
            </w:r>
            <w:r w:rsidRPr="002A6B44">
              <w:rPr>
                <w:lang w:val="en-US"/>
              </w:rPr>
              <w:t xml:space="preserve">throws the ball to the first baseman </w:t>
            </w:r>
            <w:proofErr w:type="gramStart"/>
            <w:r w:rsidRPr="002A6B44">
              <w:rPr>
                <w:lang w:val="en-US"/>
              </w:rPr>
              <w:t>who</w:t>
            </w:r>
            <w:proofErr w:type="gramEnd"/>
            <w:r w:rsidRPr="002A6B44">
              <w:rPr>
                <w:lang w:val="en-US"/>
              </w:rPr>
              <w:t xml:space="preserve"> makes an appeal on</w:t>
            </w:r>
            <w:r>
              <w:rPr>
                <w:lang w:val="en-US"/>
              </w:rPr>
              <w:t xml:space="preserve"> </w:t>
            </w:r>
            <w:r w:rsidRPr="002A6B44">
              <w:rPr>
                <w:lang w:val="en-US"/>
              </w:rPr>
              <w:t>first base on the grounds that the batter-runner missed first</w:t>
            </w:r>
            <w:r>
              <w:rPr>
                <w:lang w:val="en-US"/>
              </w:rPr>
              <w:t xml:space="preserve"> </w:t>
            </w:r>
            <w:r w:rsidRPr="002A6B44">
              <w:rPr>
                <w:lang w:val="en-US"/>
              </w:rPr>
              <w:t>base.</w:t>
            </w:r>
          </w:p>
          <w:p w:rsidR="004E14C0" w:rsidRPr="002A6B44" w:rsidRDefault="004E14C0" w:rsidP="004E14C0">
            <w:pPr>
              <w:pStyle w:val="Texte"/>
              <w:ind w:firstLine="0"/>
              <w:rPr>
                <w:lang w:val="en-US"/>
              </w:rPr>
            </w:pPr>
            <w:r w:rsidRPr="002A6B44">
              <w:rPr>
                <w:lang w:val="en-US"/>
              </w:rPr>
              <w:t>The appeal is sustained by the umpire and the batter is called</w:t>
            </w:r>
            <w:r>
              <w:rPr>
                <w:lang w:val="en-US"/>
              </w:rPr>
              <w:t xml:space="preserve"> </w:t>
            </w:r>
            <w:r w:rsidRPr="002A6B44">
              <w:rPr>
                <w:lang w:val="en-US"/>
              </w:rPr>
              <w:t>out.</w:t>
            </w:r>
          </w:p>
          <w:p w:rsidR="004E14C0" w:rsidRPr="008C5EB7" w:rsidRDefault="004E14C0" w:rsidP="004E14C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436E57">
              <w:rPr>
                <w:lang w:val="en-US"/>
              </w:rPr>
              <w:t>In consequence of the appeal play the run scored by the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batter who hit the home run is disallowed, but the others,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remain valid, along with the advances.</w:t>
            </w:r>
          </w:p>
        </w:tc>
      </w:tr>
      <w:tr w:rsidR="004E14C0" w:rsidTr="00AE4CB1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4E14C0" w:rsidRDefault="004E14C0" w:rsidP="005B7A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4E14C0" w:rsidRPr="00F427EF" w:rsidRDefault="004E14C0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4E14C0" w:rsidRPr="00F427EF" w:rsidRDefault="004E14C0" w:rsidP="005B7A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4E14C0" w:rsidRPr="00F427EF" w:rsidRDefault="004E14C0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302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4E14C0" w:rsidRDefault="004E14C0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4E14C0" w:rsidTr="00AE4CB1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4E14C0" w:rsidRDefault="004E14C0" w:rsidP="005B7A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4E14C0">
              <w:rPr>
                <w:rStyle w:val="fontstyle01"/>
                <w:rFonts w:ascii="Times New Roman" w:hAnsi="Times New Roman" w:cstheme="minorBidi"/>
                <w:noProof/>
                <w:color w:val="auto"/>
                <w:sz w:val="24"/>
                <w:lang w:eastAsia="fr-FR"/>
              </w:rPr>
              <w:drawing>
                <wp:inline distT="0" distB="0" distL="0" distR="0">
                  <wp:extent cx="827405" cy="3441065"/>
                  <wp:effectExtent l="0" t="19050" r="67945" b="64135"/>
                  <wp:docPr id="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441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4E14C0" w:rsidRDefault="004E14C0" w:rsidP="005B7A0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AE4CB1" w:rsidRDefault="00AE4CB1" w:rsidP="00D42CA3">
            <w:pPr>
              <w:autoSpaceDE w:val="0"/>
              <w:autoSpaceDN w:val="0"/>
              <w:adjustRightInd w:val="0"/>
              <w:spacing w:after="0" w:line="240" w:lineRule="auto"/>
              <w:ind w:right="-106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lancé, le coureur en 1 avance */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quatrième batteur frappe un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homerun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et fait rentrer tous les coureurs */</w:t>
            </w:r>
          </w:p>
          <w:p w:rsid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Il n'a pas touché la première base, le lanceur fait un appel en renvoyant la balle au défenseur de la première base */</w:t>
            </w:r>
          </w:p>
          <w:p w:rsidR="00AE4CB1" w:rsidRPr="00AE4CB1" w:rsidRDefault="00AE4CB1" w:rsidP="00AE4CB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AE4CB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AE4CB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AE4CB1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A13</w:t>
            </w:r>
            <w:r w:rsidRPr="00AE4CB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runner1 -&gt; </w:t>
            </w:r>
            <w:r w:rsidRPr="00AE4CB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+++</w:t>
            </w:r>
            <w:r w:rsidRPr="00AE4CB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runner2 -&gt; </w:t>
            </w:r>
            <w:r w:rsidRPr="00AE4CB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AE4CB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AE4CB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AE4CB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4E14C0" w:rsidRPr="007C4A32" w:rsidRDefault="004E14C0" w:rsidP="00AE4CB1">
            <w:pPr>
              <w:autoSpaceDE w:val="0"/>
              <w:autoSpaceDN w:val="0"/>
              <w:adjustRightInd w:val="0"/>
              <w:spacing w:after="0" w:line="240" w:lineRule="auto"/>
              <w:ind w:right="-106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4E14C0" w:rsidRDefault="004E14C0" w:rsidP="005B7A0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302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4E14C0" w:rsidRDefault="00D42CA3" w:rsidP="00D42CA3">
            <w:pPr>
              <w:pStyle w:val="Texte"/>
              <w:ind w:left="-391" w:right="-82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D42CA3">
              <w:rPr>
                <w:rStyle w:val="fontstyle01"/>
                <w:rFonts w:ascii="Times New Roman" w:hAnsi="Times New Roman" w:cstheme="minorBidi"/>
                <w:noProof/>
                <w:color w:val="auto"/>
                <w:sz w:val="24"/>
                <w:lang w:eastAsia="fr-FR"/>
              </w:rPr>
              <w:drawing>
                <wp:inline distT="0" distB="0" distL="0" distR="0">
                  <wp:extent cx="827111" cy="3377821"/>
                  <wp:effectExtent l="19050" t="0" r="0" b="0"/>
                  <wp:docPr id="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111" cy="3377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14C0" w:rsidRPr="00436E57" w:rsidRDefault="004E14C0" w:rsidP="004E14C0">
      <w:pPr>
        <w:pStyle w:val="Text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42CA3" w:rsidRPr="00C45A7B" w:rsidTr="00D42CA3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42CA3" w:rsidRPr="00436E57" w:rsidRDefault="00D42CA3" w:rsidP="005B7A00">
            <w:pPr>
              <w:pStyle w:val="Texte"/>
              <w:ind w:firstLine="0"/>
              <w:rPr>
                <w:lang w:val="en-US"/>
              </w:rPr>
            </w:pPr>
            <w:r w:rsidRPr="00166EA7">
              <w:rPr>
                <w:u w:val="single"/>
                <w:lang w:val="en-US"/>
              </w:rPr>
              <w:lastRenderedPageBreak/>
              <w:t>Example 12:</w:t>
            </w:r>
            <w:r w:rsidRPr="00436E57">
              <w:rPr>
                <w:lang w:val="en-US"/>
              </w:rPr>
              <w:t xml:space="preserve"> With one out and bases loaded, the fourth batter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hits a home run. The appeal play now is made on home plate.</w:t>
            </w:r>
          </w:p>
          <w:p w:rsidR="00D42CA3" w:rsidRPr="00436E57" w:rsidRDefault="00D42CA3" w:rsidP="005B7A00">
            <w:pPr>
              <w:pStyle w:val="Texte"/>
              <w:ind w:firstLine="0"/>
              <w:rPr>
                <w:lang w:val="en-US"/>
              </w:rPr>
            </w:pPr>
            <w:r w:rsidRPr="00436E57">
              <w:rPr>
                <w:lang w:val="en-US"/>
              </w:rPr>
              <w:t>The appeal is sustained, and the batter-runner is called out on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home plate.</w:t>
            </w:r>
          </w:p>
          <w:p w:rsidR="00D42CA3" w:rsidRPr="00436E57" w:rsidRDefault="00D42CA3" w:rsidP="005B7A00">
            <w:pPr>
              <w:pStyle w:val="Texte"/>
              <w:ind w:firstLine="0"/>
              <w:rPr>
                <w:lang w:val="en-US"/>
              </w:rPr>
            </w:pPr>
            <w:r w:rsidRPr="00436E57">
              <w:rPr>
                <w:lang w:val="en-US"/>
              </w:rPr>
              <w:t>As a consequence of the appeal, the run scored by the batter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who hit a home run is disallowed and he is credited with a</w:t>
            </w:r>
            <w:r>
              <w:rPr>
                <w:lang w:val="en-US"/>
              </w:rPr>
              <w:t xml:space="preserve"> </w:t>
            </w:r>
            <w:r w:rsidRPr="00436E57">
              <w:rPr>
                <w:lang w:val="en-US"/>
              </w:rPr>
              <w:t>triple.</w:t>
            </w:r>
          </w:p>
          <w:p w:rsidR="00D42CA3" w:rsidRPr="008C5EB7" w:rsidRDefault="00D42CA3" w:rsidP="005B7A0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436E57">
              <w:rPr>
                <w:lang w:val="en-US"/>
              </w:rPr>
              <w:t>The other three, remain valid.</w:t>
            </w:r>
          </w:p>
        </w:tc>
      </w:tr>
      <w:tr w:rsidR="00D42CA3" w:rsidTr="00D42CA3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42CA3" w:rsidRDefault="00D42CA3" w:rsidP="005B7A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42CA3" w:rsidRPr="00F427EF" w:rsidRDefault="00D42CA3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42CA3" w:rsidRPr="00F427EF" w:rsidRDefault="00D42CA3" w:rsidP="005B7A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42CA3" w:rsidRPr="00F427EF" w:rsidRDefault="00D42CA3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42CA3" w:rsidRDefault="00D42CA3" w:rsidP="005B7A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42CA3" w:rsidTr="00D42CA3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42CA3" w:rsidRDefault="00D42CA3" w:rsidP="005B7A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AE4CB1">
              <w:rPr>
                <w:rStyle w:val="fontstyle01"/>
                <w:rFonts w:ascii="Times New Roman" w:hAnsi="Times New Roman" w:cstheme="minorBidi"/>
                <w:noProof/>
                <w:color w:val="auto"/>
                <w:sz w:val="24"/>
                <w:lang w:eastAsia="fr-FR"/>
              </w:rPr>
              <w:drawing>
                <wp:inline distT="0" distB="0" distL="0" distR="0">
                  <wp:extent cx="826770" cy="3417570"/>
                  <wp:effectExtent l="0" t="19050" r="68580" b="49530"/>
                  <wp:docPr id="1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341757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42CA3" w:rsidRDefault="00D42CA3" w:rsidP="005B7A0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42CA3" w:rsidRDefault="00D42CA3" w:rsidP="00D42CA3">
            <w:pPr>
              <w:autoSpaceDE w:val="0"/>
              <w:autoSpaceDN w:val="0"/>
              <w:adjustRightInd w:val="0"/>
              <w:spacing w:after="0" w:line="240" w:lineRule="auto"/>
              <w:ind w:right="-106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lancé, le coureur en 1 avance */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quatrième batteur frappe un home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dans le champ droit et fait rentrer tous les coureurs */</w:t>
            </w:r>
          </w:p>
          <w:p w:rsidR="00D42CA3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Il n'a pas touché la marbre, le lanceur fait un appel en renvoyant la balle au receveur */</w:t>
            </w:r>
          </w:p>
          <w:p w:rsidR="00D42CA3" w:rsidRPr="00D91E0A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D91E0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D91E0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3B9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D91E0A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A12,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runner1 -&gt; </w:t>
            </w:r>
            <w:r w:rsidRPr="00D91E0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+++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runner2 -&gt; </w:t>
            </w:r>
            <w:r w:rsidRPr="00D91E0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D91E0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D91E0A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D42CA3" w:rsidRPr="007C4A32" w:rsidRDefault="00D42CA3" w:rsidP="005B7A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42CA3" w:rsidRDefault="00D42CA3" w:rsidP="005B7A0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42CA3" w:rsidRDefault="00D42CA3" w:rsidP="00D42CA3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D42CA3">
              <w:rPr>
                <w:rStyle w:val="fontstyle01"/>
                <w:rFonts w:ascii="Times New Roman" w:hAnsi="Times New Roman" w:cstheme="minorBidi"/>
                <w:noProof/>
                <w:color w:val="auto"/>
                <w:sz w:val="24"/>
                <w:lang w:eastAsia="fr-FR"/>
              </w:rPr>
              <w:drawing>
                <wp:inline distT="0" distB="0" distL="0" distR="0">
                  <wp:extent cx="826339" cy="3364302"/>
                  <wp:effectExtent l="19050" t="0" r="0" b="0"/>
                  <wp:docPr id="2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339" cy="3364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6E57" w:rsidRDefault="00436E57" w:rsidP="00166EA7">
      <w:pPr>
        <w:pStyle w:val="Texte"/>
        <w:ind w:firstLine="0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C45A7B" w:rsidRPr="008C5EB7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C45A7B" w:rsidRPr="008C7A04" w:rsidRDefault="00C45A7B" w:rsidP="00C45A7B">
            <w:pPr>
              <w:pStyle w:val="Texte"/>
              <w:ind w:firstLine="0"/>
              <w:rPr>
                <w:lang w:val="en-US"/>
              </w:rPr>
            </w:pPr>
            <w:r w:rsidRPr="00547BC2">
              <w:rPr>
                <w:u w:val="single"/>
                <w:lang w:val="en-US"/>
              </w:rPr>
              <w:t>Example 13:</w:t>
            </w:r>
            <w:r w:rsidRPr="008C7A04">
              <w:rPr>
                <w:lang w:val="en-US"/>
              </w:rPr>
              <w:t xml:space="preserve"> With two out and a runner on second base, the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batter hits a home run. While running the bases, the batter</w:t>
            </w:r>
            <w:r>
              <w:rPr>
                <w:lang w:val="en-US"/>
              </w:rPr>
              <w:t>-</w:t>
            </w:r>
            <w:r w:rsidRPr="008C7A04">
              <w:rPr>
                <w:lang w:val="en-US"/>
              </w:rPr>
              <w:t>runner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misses first base. The home plate umpire gives the new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ball to the pitcher and before the first pitch is made to the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next batter, the defending team appeals against the batter</w:t>
            </w:r>
            <w:r>
              <w:rPr>
                <w:lang w:val="en-US"/>
              </w:rPr>
              <w:t>-</w:t>
            </w:r>
            <w:r w:rsidRPr="008C7A04">
              <w:rPr>
                <w:lang w:val="en-US"/>
              </w:rPr>
              <w:t>runner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from first base.</w:t>
            </w:r>
          </w:p>
          <w:p w:rsidR="00C45A7B" w:rsidRPr="00C45A7B" w:rsidRDefault="00C45A7B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szCs w:val="22"/>
                <w:lang w:val="en-US"/>
              </w:rPr>
            </w:pPr>
            <w:r w:rsidRPr="008C7A04">
              <w:rPr>
                <w:lang w:val="en-US"/>
              </w:rPr>
              <w:t>The appeal is sustained and the batter-runner is called out on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first base. The run scored by the runner who was on second</w:t>
            </w:r>
            <w:r>
              <w:rPr>
                <w:lang w:val="en-US"/>
              </w:rPr>
              <w:t xml:space="preserve"> </w:t>
            </w:r>
            <w:r w:rsidRPr="008C7A04">
              <w:rPr>
                <w:lang w:val="en-US"/>
              </w:rPr>
              <w:t>base is therefore disallowed.</w:t>
            </w:r>
          </w:p>
        </w:tc>
      </w:tr>
      <w:tr w:rsidR="00C45A7B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45A7B" w:rsidRDefault="00C45A7B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C45A7B" w:rsidRPr="00F427EF" w:rsidRDefault="00C45A7B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45A7B" w:rsidRPr="00F427EF" w:rsidRDefault="00C45A7B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45A7B" w:rsidRPr="00F427EF" w:rsidRDefault="00C45A7B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C45A7B" w:rsidRDefault="00C45A7B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C45A7B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C45A7B" w:rsidRDefault="00C45A7B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C45A7B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30249" cy="1733853"/>
                  <wp:effectExtent l="0" t="19050" r="84151" b="56847"/>
                  <wp:docPr id="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1731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C45A7B" w:rsidRDefault="00C45A7B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atteint la première base sur une erreur de rattraper de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fly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du champ centre */</w:t>
            </w: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E8F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1 vole la deuxième base */</w:t>
            </w: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runner1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deuxième batteur frappe un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homerun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, mais ne touche pas la première base. Un jeu d'appel est fait et le batteur coureur est retiré */</w:t>
            </w:r>
          </w:p>
          <w:p w:rsidR="00C45A7B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A13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C45A7B" w:rsidRPr="007C4A32" w:rsidRDefault="00C45A7B" w:rsidP="00C45A7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C45A7B" w:rsidRDefault="00C45A7B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C45A7B" w:rsidRDefault="00501474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1681908"/>
                  <wp:effectExtent l="19050" t="0" r="0" b="0"/>
                  <wp:docPr id="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68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7BC2" w:rsidRPr="00547BC2" w:rsidRDefault="00547BC2" w:rsidP="00547BC2">
      <w:pPr>
        <w:pStyle w:val="Texte"/>
        <w:rPr>
          <w:lang w:val="en-US"/>
        </w:rPr>
      </w:pPr>
      <w:r w:rsidRPr="00547BC2">
        <w:rPr>
          <w:rFonts w:ascii="Calibri-Bold" w:hAnsi="Calibri-Bold" w:cs="Calibri-Bold"/>
          <w:b/>
          <w:bCs/>
          <w:lang w:val="en-US"/>
        </w:rPr>
        <w:t xml:space="preserve">IMPORTANT: </w:t>
      </w:r>
      <w:r w:rsidRPr="00547BC2">
        <w:rPr>
          <w:lang w:val="en-US"/>
        </w:rPr>
        <w:t>In the event that there are two men out and the hitter of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the home run with runners on base is called out on appeal for having failed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to touch a base other than first, the umpire shall allow the runs scored by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those runners who touched the home plate before the batter reached the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base that was the subject of the appeal. The opinion of the scorer in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assigning runs should always be subordinate to that of the umpires.</w:t>
      </w:r>
    </w:p>
    <w:p w:rsidR="00547BC2" w:rsidRPr="00547BC2" w:rsidRDefault="00547BC2" w:rsidP="00547BC2">
      <w:pPr>
        <w:pStyle w:val="Texte"/>
        <w:rPr>
          <w:lang w:val="en-US"/>
        </w:rPr>
      </w:pPr>
      <w:r w:rsidRPr="00547BC2">
        <w:rPr>
          <w:rFonts w:ascii="Calibri-Bold" w:hAnsi="Calibri-Bold" w:cs="Calibri-Bold"/>
          <w:b/>
          <w:bCs/>
          <w:lang w:val="en-US"/>
        </w:rPr>
        <w:t xml:space="preserve">NOTE: </w:t>
      </w:r>
      <w:r w:rsidRPr="00547BC2">
        <w:rPr>
          <w:lang w:val="en-US"/>
        </w:rPr>
        <w:t>If the hitter of the home run is called out on appeal for having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failed to touch second or third base, he is credited with either a single or a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double.</w:t>
      </w:r>
    </w:p>
    <w:p w:rsidR="00547BC2" w:rsidRPr="00547BC2" w:rsidRDefault="00547BC2" w:rsidP="00547BC2">
      <w:pPr>
        <w:pStyle w:val="Texte"/>
        <w:rPr>
          <w:lang w:val="en-US"/>
        </w:rPr>
      </w:pPr>
      <w:r w:rsidRPr="00547BC2">
        <w:rPr>
          <w:lang w:val="en-US"/>
        </w:rPr>
        <w:t>In the final analysis it must be stated that when a batter, after having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made a safe hit, is called out for having failed to touch a base, the last base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he legally touched will determine the value of the hit that is recognized.</w:t>
      </w:r>
    </w:p>
    <w:p w:rsidR="00547BC2" w:rsidRDefault="00547BC2" w:rsidP="00547BC2">
      <w:pPr>
        <w:pStyle w:val="Texte"/>
        <w:rPr>
          <w:lang w:val="en-US"/>
        </w:rPr>
      </w:pPr>
      <w:r w:rsidRPr="00547BC2">
        <w:rPr>
          <w:lang w:val="en-US"/>
        </w:rPr>
        <w:t>Thus, if he is called out for having failed to touch home plate, he will be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credited with a triple; if he failed to touch third, a double; second, a single;</w:t>
      </w:r>
      <w:r w:rsidR="004E14C0">
        <w:rPr>
          <w:lang w:val="en-US"/>
        </w:rPr>
        <w:t xml:space="preserve"> </w:t>
      </w:r>
      <w:r w:rsidRPr="00547BC2">
        <w:rPr>
          <w:lang w:val="en-US"/>
        </w:rPr>
        <w:t>if he failed to touch first he is called out and is not credited with a hit.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501474" w:rsidRPr="00C45A7B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u w:val="single"/>
                <w:lang w:val="en-US"/>
              </w:rPr>
              <w:t>Example 14:</w:t>
            </w:r>
            <w:r w:rsidRPr="0038603D">
              <w:rPr>
                <w:lang w:val="en-US"/>
              </w:rPr>
              <w:t xml:space="preserve"> With none or one out and bases loaded the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batter hits the ball out of the park.</w:t>
            </w:r>
          </w:p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In the manner provided by the OBR, the defense appeals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against the runner who was on third base for having failed to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touch the home plate.</w:t>
            </w:r>
          </w:p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The appeal is sustained and as a consequence the first run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scored is disallowed and the runner who had advanced is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called out.</w:t>
            </w:r>
          </w:p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As a consequence of this appeal play three runs are scored, all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batted in by the batter who hit the home run. The runners’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advances are all legal.</w:t>
            </w:r>
          </w:p>
          <w:p w:rsidR="00501474" w:rsidRPr="00501474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38603D">
              <w:rPr>
                <w:lang w:val="en-US"/>
              </w:rPr>
              <w:t>The consequences are similar when, with less than two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out, any runner, with bases loaded, is called out on appeal for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having missed one of the bases after the one where he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started.</w:t>
            </w:r>
          </w:p>
        </w:tc>
      </w:tr>
      <w:tr w:rsidR="00501474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Default="00501474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501474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501474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501474" w:rsidRDefault="00501474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501474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9062" cy="3389078"/>
                  <wp:effectExtent l="0" t="19050" r="66288" b="58972"/>
                  <wp:docPr id="1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33909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501474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lancé, le coureur en 1 avance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quatrième batteur frappe un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homerun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dans le champ droit et fait rentrer tous les coureurs. Le coureur qui part de la base 3 ne touche pas le marbre. Le lanceur fait appel en renvoyant la balle au receveur, le coureur est retiré */</w:t>
            </w:r>
          </w:p>
          <w:p w:rsidR="00501474" w:rsidRP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501474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O1+++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runner1 -&gt;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runner2 -&gt;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501474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A12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501474" w:rsidRPr="007C4A32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501474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501474" w:rsidRDefault="00501474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3365381"/>
                  <wp:effectExtent l="19050" t="0" r="0" b="0"/>
                  <wp:docPr id="1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3365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1474" w:rsidRDefault="00501474" w:rsidP="00547BC2">
      <w:pPr>
        <w:pStyle w:val="Texte"/>
        <w:rPr>
          <w:lang w:val="en-US"/>
        </w:rPr>
      </w:pPr>
    </w:p>
    <w:p w:rsidR="0038603D" w:rsidRPr="0038603D" w:rsidRDefault="0038603D" w:rsidP="0038603D">
      <w:pPr>
        <w:pStyle w:val="Texte"/>
        <w:rPr>
          <w:lang w:val="en-US"/>
        </w:rPr>
      </w:pPr>
      <w:r w:rsidRPr="0038603D">
        <w:rPr>
          <w:rFonts w:ascii="Calibri-Bold" w:hAnsi="Calibri-Bold" w:cs="Calibri-Bold"/>
          <w:b/>
          <w:bCs/>
          <w:lang w:val="en-US"/>
        </w:rPr>
        <w:t xml:space="preserve">NOTE to examples 14 and 15: </w:t>
      </w:r>
      <w:r w:rsidRPr="0038603D">
        <w:rPr>
          <w:lang w:val="en-US"/>
        </w:rPr>
        <w:t>If a runner fails to touch a base to which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he has not been forced to advance, in the event that an appeal is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sustained, the batter shall be credited with the value of the base hit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scored, it being understood that the runner is out in any case.</w:t>
      </w:r>
    </w:p>
    <w:p w:rsidR="0038603D" w:rsidRDefault="0038603D" w:rsidP="0038603D">
      <w:pPr>
        <w:pStyle w:val="Texte"/>
        <w:rPr>
          <w:lang w:val="en-US"/>
        </w:rPr>
      </w:pPr>
      <w:r w:rsidRPr="0038603D">
        <w:rPr>
          <w:lang w:val="en-US"/>
        </w:rPr>
        <w:t>As regards the case given in the example, in application of rule9.05(b)(2) of the OBR, which states: “</w:t>
      </w:r>
      <w:r w:rsidRPr="0038603D">
        <w:rPr>
          <w:rStyle w:val="Rfrenceintense"/>
          <w:lang w:val="en-US"/>
        </w:rPr>
        <w:t>The official scorer shall not credit a base hit when … a batter apparently hits safely and a runner who is forced to advance by reason of the batter becoming a runner fails to touch the first base to which such runner is advancing and is called out on appeal,</w:t>
      </w:r>
      <w:r w:rsidRPr="0038603D">
        <w:rPr>
          <w:lang w:val="en-US"/>
        </w:rPr>
        <w:t>” score a putout for the runner and a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fielder’s choice (occupied ball) for the batter-runner.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501474" w:rsidRPr="008C5EB7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u w:val="single"/>
                <w:lang w:val="en-US"/>
              </w:rPr>
              <w:t>Example 15:</w:t>
            </w:r>
            <w:r w:rsidRPr="0038603D">
              <w:rPr>
                <w:lang w:val="en-US"/>
              </w:rPr>
              <w:t xml:space="preserve"> With one out and bases loaded, the fourth batter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hits a triple.</w:t>
            </w:r>
          </w:p>
          <w:p w:rsidR="00501474" w:rsidRPr="0038603D" w:rsidRDefault="00501474" w:rsidP="00501474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The defense appeals against the runner who was on third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base, for having failed to touch home plate. The appeal is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sustained, the first run scored is disallowed, and the lead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runner is called out.</w:t>
            </w:r>
          </w:p>
          <w:p w:rsidR="00501474" w:rsidRPr="008C5EB7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38603D">
              <w:rPr>
                <w:lang w:val="en-US"/>
              </w:rPr>
              <w:t>As a consequence of this appeal play, the number of runs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scored is reduced to two, both of which were batted in by the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batter who hit the triple. The advances made by the runners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are all legal.</w:t>
            </w:r>
          </w:p>
        </w:tc>
      </w:tr>
      <w:tr w:rsidR="00501474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Default="00501474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501474" w:rsidRPr="00F427EF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501474" w:rsidRDefault="0050147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501474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501474" w:rsidRDefault="00501474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501474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797356" cy="3299155"/>
                  <wp:effectExtent l="19050" t="0" r="2744" b="0"/>
                  <wp:docPr id="18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501474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lancé, le coureur en 1 avance */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quatrième batteur frappe un triple dans le champ droit et fait rentrer tous les coureurs. Le coureur qui part de la base 3 ne touche pas le marbre. Le lanceur fait appel en renvoyant la balle au receveur, le coureur est retiré */</w:t>
            </w:r>
          </w:p>
          <w:p w:rsidR="00501474" w:rsidRPr="00501474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501474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O1++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runner1 -&gt;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runner2 -&gt; </w:t>
            </w:r>
            <w:r w:rsidRPr="00501474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501474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A12</w:t>
            </w:r>
            <w:r w:rsidRPr="00501474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501474" w:rsidRPr="007C4A32" w:rsidRDefault="00501474" w:rsidP="0050147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501474" w:rsidRDefault="0050147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501474" w:rsidRDefault="00D414B4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720000" cy="2898435"/>
                  <wp:effectExtent l="19050" t="0" r="3900" b="0"/>
                  <wp:docPr id="2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2898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03D" w:rsidRDefault="0038603D" w:rsidP="0038603D">
      <w:pPr>
        <w:pStyle w:val="Texte"/>
        <w:rPr>
          <w:lang w:val="en-US"/>
        </w:rPr>
      </w:pPr>
      <w:r w:rsidRPr="0038603D">
        <w:rPr>
          <w:lang w:val="en-US"/>
        </w:rPr>
        <w:t>The action of the batter-runner is scored as a fielder’s choice (O1),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according to the provisions of rule 9.05(b</w:t>
      </w:r>
      <w:proofErr w:type="gramStart"/>
      <w:r w:rsidRPr="0038603D">
        <w:rPr>
          <w:lang w:val="en-US"/>
        </w:rPr>
        <w:t>)(</w:t>
      </w:r>
      <w:proofErr w:type="gramEnd"/>
      <w:r w:rsidRPr="0038603D">
        <w:rPr>
          <w:lang w:val="en-US"/>
        </w:rPr>
        <w:t>2) of the OBR. It is worth noting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that if any of the other runners had been put out it would have had the</w:t>
      </w:r>
      <w:r w:rsidR="004E14C0">
        <w:rPr>
          <w:lang w:val="en-US"/>
        </w:rPr>
        <w:t xml:space="preserve"> </w:t>
      </w:r>
      <w:r w:rsidRPr="0038603D">
        <w:rPr>
          <w:lang w:val="en-US"/>
        </w:rPr>
        <w:t>same effect on the batter-runner.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9419A4" w:rsidRPr="008C5EB7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71434F" w:rsidRPr="0038603D" w:rsidRDefault="0071434F" w:rsidP="0071434F">
            <w:pPr>
              <w:pStyle w:val="Texte"/>
              <w:ind w:firstLine="0"/>
              <w:rPr>
                <w:lang w:val="en-US"/>
              </w:rPr>
            </w:pPr>
            <w:r w:rsidRPr="004846A7">
              <w:rPr>
                <w:u w:val="single"/>
                <w:lang w:val="en-US"/>
              </w:rPr>
              <w:t>Example 16:</w:t>
            </w:r>
            <w:r w:rsidRPr="0038603D">
              <w:rPr>
                <w:lang w:val="en-US"/>
              </w:rPr>
              <w:t xml:space="preserve"> With one out and bases loaded, the fourth batter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hits a triple.</w:t>
            </w:r>
          </w:p>
          <w:p w:rsidR="0071434F" w:rsidRPr="0038603D" w:rsidRDefault="0071434F" w:rsidP="0071434F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The defense appeals against the runner who started from first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base, for having failed to touch home plate. The appeal is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sustained and in consequence the final run scored is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disallowed and the runner against whom the appeal was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made is called out.</w:t>
            </w:r>
          </w:p>
          <w:p w:rsidR="0071434F" w:rsidRPr="0038603D" w:rsidRDefault="0071434F" w:rsidP="0071434F">
            <w:pPr>
              <w:pStyle w:val="Texte"/>
              <w:ind w:firstLine="0"/>
              <w:rPr>
                <w:lang w:val="en-US"/>
              </w:rPr>
            </w:pPr>
            <w:r w:rsidRPr="0038603D">
              <w:rPr>
                <w:lang w:val="en-US"/>
              </w:rPr>
              <w:t>The effect of this appeal play is that the number of runs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scored is reduced to two, both of which were batted in by the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batter who hit the triple. The advances made by the runners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are all legal.</w:t>
            </w:r>
          </w:p>
          <w:p w:rsidR="00AC37D9" w:rsidRPr="00AC37D9" w:rsidRDefault="0071434F" w:rsidP="00AC37D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38603D">
              <w:rPr>
                <w:lang w:val="en-US"/>
              </w:rPr>
              <w:t>The action of the batter-runner is recorded as a two-base hit,</w:t>
            </w:r>
            <w:r>
              <w:rPr>
                <w:lang w:val="en-US"/>
              </w:rPr>
              <w:t xml:space="preserve"> </w:t>
            </w:r>
            <w:r w:rsidRPr="0038603D">
              <w:rPr>
                <w:lang w:val="en-US"/>
              </w:rPr>
              <w:t>and an fielder’s choice to indicate that he reached third base</w:t>
            </w:r>
            <w:r w:rsidRPr="004846A7">
              <w:rPr>
                <w:lang w:val="en-US"/>
              </w:rPr>
              <w:t>[OBR rule 9.06(b) Comment].</w:t>
            </w:r>
          </w:p>
        </w:tc>
      </w:tr>
      <w:tr w:rsidR="009419A4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419A4" w:rsidRDefault="009419A4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9419A4" w:rsidRPr="00F427EF" w:rsidRDefault="009419A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419A4" w:rsidRPr="00F427EF" w:rsidRDefault="009419A4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419A4" w:rsidRPr="00F427EF" w:rsidRDefault="009419A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9419A4" w:rsidRDefault="009419A4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9419A4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9419A4" w:rsidRDefault="009419A4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9419A4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9062" cy="3381430"/>
                  <wp:effectExtent l="0" t="19050" r="66288" b="66620"/>
                  <wp:docPr id="2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338010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9419A4" w:rsidRDefault="009419A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lancé, le coureur en 1 avance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quatrième batteur frappe un triple dans le champ droit et fait rentrer les deux trois coureur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qui part de la base 1 ne touche pas le marbre */</w:t>
            </w:r>
          </w:p>
          <w:p w:rsid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défenseur du champ droit fait appel en renvoyant la balle au receveur, le coureur est retiré */</w:t>
            </w:r>
          </w:p>
          <w:p w:rsidR="00461C41" w:rsidRPr="00461C41" w:rsidRDefault="00461C41" w:rsidP="00461C41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461C4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461C4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2B9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461C4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O9,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runner1 -&gt; </w:t>
            </w:r>
            <w:r w:rsidRPr="00461C4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461C41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A92,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runner2 -&gt; </w:t>
            </w:r>
            <w:r w:rsidRPr="00461C4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461C41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461C41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9419A4" w:rsidRPr="007C4A32" w:rsidRDefault="009419A4" w:rsidP="009419A4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9419A4" w:rsidRDefault="009419A4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9419A4" w:rsidRDefault="00AC37D9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3365130"/>
                  <wp:effectExtent l="19050" t="0" r="0" b="0"/>
                  <wp:docPr id="30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336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19A4" w:rsidRDefault="009419A4" w:rsidP="0038603D">
      <w:pPr>
        <w:pStyle w:val="Text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AC37D9" w:rsidRPr="00AC37D9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5775CE" w:rsidRPr="006E6AF2" w:rsidRDefault="005775CE" w:rsidP="006E6AF2">
            <w:pPr>
              <w:pStyle w:val="Texte"/>
              <w:ind w:firstLine="0"/>
              <w:rPr>
                <w:lang w:val="en-US"/>
              </w:rPr>
            </w:pPr>
            <w:r w:rsidRPr="006E6AF2">
              <w:rPr>
                <w:u w:val="single"/>
                <w:lang w:val="en-US"/>
              </w:rPr>
              <w:t xml:space="preserve">Example 17: </w:t>
            </w:r>
            <w:r w:rsidRPr="006E6AF2">
              <w:rPr>
                <w:lang w:val="en-US"/>
              </w:rPr>
              <w:t xml:space="preserve">With two out and runners on first and third, the batter hits a double, as a result of which both runners score. </w:t>
            </w:r>
          </w:p>
          <w:p w:rsidR="005775CE" w:rsidRPr="006E6AF2" w:rsidRDefault="005775CE" w:rsidP="006E6AF2">
            <w:pPr>
              <w:pStyle w:val="Texte"/>
              <w:ind w:firstLine="0"/>
              <w:rPr>
                <w:szCs w:val="20"/>
                <w:lang w:val="en-US"/>
              </w:rPr>
            </w:pPr>
            <w:r w:rsidRPr="006E6AF2">
              <w:rPr>
                <w:lang w:val="en-US"/>
              </w:rPr>
              <w:t>Before the next pitch is thrown, the pitcher throws the ball to the third baseman and the defense appeals that the second</w:t>
            </w:r>
            <w:r w:rsidRPr="006E6AF2">
              <w:rPr>
                <w:szCs w:val="20"/>
                <w:lang w:val="en-US"/>
              </w:rPr>
              <w:t xml:space="preserve"> </w:t>
            </w:r>
            <w:proofErr w:type="spellStart"/>
            <w:r w:rsidRPr="006E6AF2">
              <w:rPr>
                <w:lang w:val="en-US"/>
              </w:rPr>
              <w:t>unner</w:t>
            </w:r>
            <w:proofErr w:type="spellEnd"/>
            <w:r w:rsidRPr="006E6AF2">
              <w:rPr>
                <w:lang w:val="en-US"/>
              </w:rPr>
              <w:t xml:space="preserve"> has missed third base. The appeal is sustained and as a</w:t>
            </w:r>
            <w:r w:rsidRPr="006E6AF2">
              <w:rPr>
                <w:szCs w:val="20"/>
                <w:lang w:val="en-US"/>
              </w:rPr>
              <w:t xml:space="preserve"> </w:t>
            </w:r>
            <w:r w:rsidRPr="006E6AF2">
              <w:rPr>
                <w:lang w:val="en-US"/>
              </w:rPr>
              <w:t>consequence the runner is called out.</w:t>
            </w:r>
            <w:r w:rsidRPr="006E6AF2">
              <w:rPr>
                <w:szCs w:val="20"/>
                <w:lang w:val="en-US"/>
              </w:rPr>
              <w:t xml:space="preserve"> </w:t>
            </w:r>
          </w:p>
          <w:p w:rsidR="00AC37D9" w:rsidRPr="005775CE" w:rsidRDefault="005775CE" w:rsidP="006E6AF2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GB"/>
              </w:rPr>
            </w:pPr>
            <w:r w:rsidRPr="006E6AF2">
              <w:rPr>
                <w:lang w:val="en-US"/>
              </w:rPr>
              <w:t>Only the first run, which was batted in, is allowed, and the</w:t>
            </w:r>
            <w:r w:rsidRPr="006E6AF2">
              <w:rPr>
                <w:szCs w:val="20"/>
                <w:lang w:val="en-US"/>
              </w:rPr>
              <w:t xml:space="preserve"> </w:t>
            </w:r>
            <w:r w:rsidRPr="006E6AF2">
              <w:rPr>
                <w:lang w:val="en-US"/>
              </w:rPr>
              <w:t>batter-runner is credited with a single.</w:t>
            </w:r>
            <w:r w:rsidRPr="006E6AF2">
              <w:rPr>
                <w:szCs w:val="20"/>
                <w:lang w:val="en-US"/>
              </w:rPr>
              <w:t xml:space="preserve"> </w:t>
            </w:r>
            <w:r w:rsidRPr="006E6AF2">
              <w:rPr>
                <w:lang w:val="en-US"/>
              </w:rPr>
              <w:t>A fielder’s choice is written to indicate that he reached second</w:t>
            </w:r>
            <w:r w:rsidR="006E6AF2">
              <w:rPr>
                <w:lang w:val="en-US"/>
              </w:rPr>
              <w:t xml:space="preserve"> </w:t>
            </w:r>
            <w:r w:rsidRPr="006E6AF2">
              <w:rPr>
                <w:lang w:val="en-US"/>
              </w:rPr>
              <w:t>base.</w:t>
            </w:r>
          </w:p>
        </w:tc>
      </w:tr>
      <w:tr w:rsidR="00AC37D9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Default="00AC37D9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AC37D9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AC37D9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AC37D9" w:rsidRDefault="006E6AF2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lastRenderedPageBreak/>
              <w:drawing>
                <wp:inline distT="0" distB="0" distL="0" distR="0">
                  <wp:extent cx="828000" cy="2564129"/>
                  <wp:effectExtent l="19050" t="0" r="0" b="0"/>
                  <wp:docPr id="35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564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AC37D9" w:rsidRDefault="00AC37D9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le champ centre, le coureur avance de deux bases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1B8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frappe un double sur le champ gauche. Le coureur qui part de la base 1 ne touche pas la troisième base. Le lanceur fait donc appel en relayant la balle au défenseur de la troisième base, le coureur est retiré */</w:t>
            </w:r>
          </w:p>
          <w:p w:rsidR="006E6AF2" w:rsidRP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6E6AF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1B7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O1,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runner1 -&gt;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6E6AF2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A15,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runner3 -&gt;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:rsidR="00AC37D9" w:rsidRPr="007C4A32" w:rsidRDefault="00AC37D9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C37D9" w:rsidRDefault="00AC37D9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AC37D9" w:rsidRDefault="006E6AF2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2550212"/>
                  <wp:effectExtent l="19050" t="0" r="0" b="0"/>
                  <wp:docPr id="36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550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37D9" w:rsidRDefault="00AC37D9" w:rsidP="0038603D">
      <w:pPr>
        <w:pStyle w:val="Texte"/>
        <w:rPr>
          <w:lang w:val="en-US"/>
        </w:rPr>
      </w:pPr>
    </w:p>
    <w:p w:rsidR="00AC37D9" w:rsidRDefault="00AC37D9" w:rsidP="0038603D">
      <w:pPr>
        <w:pStyle w:val="Text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AC37D9" w:rsidRPr="008C5EB7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AC37D9" w:rsidRPr="004846A7" w:rsidRDefault="00AC37D9" w:rsidP="00AC37D9">
            <w:pPr>
              <w:pStyle w:val="Texte"/>
              <w:ind w:firstLine="0"/>
              <w:rPr>
                <w:lang w:val="en-US"/>
              </w:rPr>
            </w:pPr>
            <w:r w:rsidRPr="004846A7">
              <w:rPr>
                <w:u w:val="single"/>
                <w:lang w:val="en-US"/>
              </w:rPr>
              <w:t>Example 18:</w:t>
            </w:r>
            <w:r w:rsidRPr="004846A7">
              <w:rPr>
                <w:lang w:val="en-US"/>
              </w:rPr>
              <w:t xml:space="preserve"> With two out and bases full, the batter hits a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home run.</w:t>
            </w:r>
          </w:p>
          <w:p w:rsidR="00AC37D9" w:rsidRPr="004846A7" w:rsidRDefault="00AC37D9" w:rsidP="00AC37D9">
            <w:pPr>
              <w:pStyle w:val="Texte"/>
              <w:ind w:firstLine="0"/>
              <w:rPr>
                <w:lang w:val="en-US"/>
              </w:rPr>
            </w:pPr>
            <w:r w:rsidRPr="004846A7">
              <w:rPr>
                <w:lang w:val="en-US"/>
              </w:rPr>
              <w:t>Before the runner who was on first base can touch third, he is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over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taken by the batter-runner, who is called out by virtue of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rule 5.09(b)(9) of the OBR.</w:t>
            </w:r>
          </w:p>
          <w:p w:rsidR="00AC37D9" w:rsidRDefault="00AC37D9" w:rsidP="00AC37D9">
            <w:pPr>
              <w:pStyle w:val="Texte"/>
              <w:ind w:firstLine="0"/>
              <w:rPr>
                <w:lang w:val="en-US"/>
              </w:rPr>
            </w:pPr>
            <w:r w:rsidRPr="004846A7">
              <w:rPr>
                <w:lang w:val="en-US"/>
              </w:rPr>
              <w:t>Two runs are nevertheless scored: the runner from first base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is deemed to have reached second safely and the batter</w:t>
            </w:r>
            <w:r>
              <w:rPr>
                <w:lang w:val="en-US"/>
              </w:rPr>
              <w:t>-</w:t>
            </w:r>
            <w:r w:rsidRPr="004846A7">
              <w:rPr>
                <w:lang w:val="en-US"/>
              </w:rPr>
              <w:t>runner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is credited with a double and an automatic putout.</w:t>
            </w:r>
          </w:p>
          <w:p w:rsidR="00AC37D9" w:rsidRPr="008C5EB7" w:rsidRDefault="00AC37D9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</w:p>
        </w:tc>
      </w:tr>
      <w:tr w:rsidR="00AC37D9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Default="00AC37D9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C37D9" w:rsidRPr="00F427EF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AC37D9" w:rsidRDefault="00AC37D9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AC37D9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AC37D9" w:rsidRDefault="00AC37D9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AC37D9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9062" cy="3340404"/>
                  <wp:effectExtent l="0" t="19050" r="66288" b="50496"/>
                  <wp:docPr id="2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3408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AC37D9" w:rsidRDefault="00AC37D9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1 vole la deuxième base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runner1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 */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quatrième batteur frappe un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homerun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dans le champ centre et fait rentrer les deux premier coureurs. Le batteur coureur double le coureur venant de la une avant que celui-ci n'atteigne la troisième base. L'exemple fournit par le document semble faut Le dernier batteur gagnerais la deuxième base alors qu'elle est occupée */</w:t>
            </w:r>
          </w:p>
          <w:p w:rsidR="006E6AF2" w:rsidRPr="006E6AF2" w:rsidRDefault="006E6AF2" w:rsidP="006E6AF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6E6AF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2B8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6E6AF2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OBR11-5,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runner1 -&gt;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, runner2 -&gt;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++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6E6AF2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6E6AF2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AC37D9" w:rsidRPr="007C4A32" w:rsidRDefault="00AC37D9" w:rsidP="00AC37D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C37D9" w:rsidRDefault="00AC37D9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AC37D9" w:rsidRDefault="00905A35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3365130"/>
                  <wp:effectExtent l="19050" t="0" r="0" b="0"/>
                  <wp:docPr id="37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336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03D" w:rsidRPr="0038603D" w:rsidRDefault="0038603D" w:rsidP="004846A7">
      <w:pPr>
        <w:pStyle w:val="Texte"/>
        <w:ind w:firstLine="0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905A35" w:rsidRPr="005775CE" w:rsidTr="00B165C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905A35" w:rsidRPr="00905A35" w:rsidRDefault="00905A35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szCs w:val="22"/>
                <w:lang w:val="en-US"/>
              </w:rPr>
            </w:pPr>
            <w:r w:rsidRPr="004846A7">
              <w:rPr>
                <w:u w:val="single"/>
                <w:lang w:val="en-US"/>
              </w:rPr>
              <w:t>Example 19:</w:t>
            </w:r>
            <w:r w:rsidRPr="004846A7">
              <w:rPr>
                <w:lang w:val="en-US"/>
              </w:rPr>
              <w:t xml:space="preserve"> if, however, the batter-runner is called out before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the second runner touches home plate, only one run is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scored, as the second run would have been scored after the</w:t>
            </w:r>
            <w:r>
              <w:rPr>
                <w:lang w:val="en-US"/>
              </w:rPr>
              <w:t xml:space="preserve"> </w:t>
            </w:r>
            <w:r w:rsidRPr="004846A7">
              <w:rPr>
                <w:lang w:val="en-US"/>
              </w:rPr>
              <w:t>third putout.</w:t>
            </w:r>
          </w:p>
        </w:tc>
      </w:tr>
      <w:tr w:rsidR="00905A35" w:rsidTr="00B165C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05A35" w:rsidRDefault="00905A35" w:rsidP="00B165C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905A35" w:rsidRPr="00F427EF" w:rsidRDefault="00905A35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05A35" w:rsidRPr="00F427EF" w:rsidRDefault="00905A35" w:rsidP="00B165C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 xml:space="preserve">Traduction dans l’outil de </w:t>
            </w:r>
            <w:proofErr w:type="spellStart"/>
            <w:r>
              <w:t>scorage</w:t>
            </w:r>
            <w:proofErr w:type="spellEnd"/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905A35" w:rsidRPr="00F427EF" w:rsidRDefault="00905A35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905A35" w:rsidRDefault="00905A35" w:rsidP="00B165C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905A35" w:rsidTr="00B165C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905A35" w:rsidRDefault="00905A35" w:rsidP="00B165C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905A35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9062" cy="3490208"/>
                  <wp:effectExtent l="0" t="19050" r="66288" b="53092"/>
                  <wp:docPr id="40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492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905A35" w:rsidRDefault="00905A35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interférence du receveur */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deuxième batteur frappe un hit sur la troisième base, le coureur avance */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en 2 vole la troisième base */</w:t>
            </w:r>
          </w:p>
          <w:p w:rsidR="00905A35" w:rsidRP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905A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runner1 -&gt;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SB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runner2 -&gt;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SB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905A35" w:rsidRP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troisième batteur est touché par un lancé */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quatrième batteur frappe un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homerun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dans le champ centre et fait rentrer le premier coureur. Le batteur coureur double le coureur venant de la une avant que celui-ci n'atteigne la troisième base. L'exemple fournit par le document semble faut Le dernier batteur gagnerais la deuxième base alors qu'elle est occupée */</w:t>
            </w:r>
          </w:p>
          <w:p w:rsidR="00905A35" w:rsidRPr="00905A35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GB"/>
              </w:rPr>
            </w:pPr>
            <w:r w:rsidRPr="00905A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action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{ batter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1B8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905A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GB"/>
              </w:rPr>
              <w:t>OBR11-5,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runner1 -&gt;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, runner2 -&gt;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, runner3 -&gt; </w:t>
            </w:r>
            <w:r w:rsidRPr="00905A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GB"/>
              </w:rPr>
              <w:t>+</w:t>
            </w:r>
            <w:r w:rsidRPr="00905A35">
              <w:rPr>
                <w:rFonts w:ascii="Consolas" w:hAnsi="Consolas" w:cs="Consolas"/>
                <w:color w:val="000000"/>
                <w:sz w:val="20"/>
                <w:szCs w:val="20"/>
                <w:lang w:val="en-GB"/>
              </w:rPr>
              <w:t xml:space="preserve"> }</w:t>
            </w:r>
          </w:p>
          <w:p w:rsidR="00905A35" w:rsidRPr="007C4A32" w:rsidRDefault="00905A35" w:rsidP="00905A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GB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905A35" w:rsidRDefault="00905A35" w:rsidP="00B165C9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905A35" w:rsidRDefault="007D4C2A" w:rsidP="00B165C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3374717"/>
                  <wp:effectExtent l="19050" t="0" r="0" b="0"/>
                  <wp:docPr id="41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33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03D" w:rsidRDefault="0038603D" w:rsidP="0038603D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4846A7" w:rsidRDefault="004846A7" w:rsidP="004846A7">
      <w:pPr>
        <w:pStyle w:val="Texte"/>
        <w:ind w:firstLine="0"/>
        <w:rPr>
          <w:lang w:val="en-US"/>
        </w:rPr>
      </w:pPr>
    </w:p>
    <w:p w:rsidR="004846A7" w:rsidRDefault="004846A7" w:rsidP="004846A7">
      <w:pPr>
        <w:pStyle w:val="Texte"/>
        <w:ind w:firstLine="0"/>
        <w:rPr>
          <w:lang w:val="en-US"/>
        </w:rPr>
      </w:pPr>
    </w:p>
    <w:sectPr w:rsidR="004846A7" w:rsidSect="00A149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56BFB"/>
    <w:multiLevelType w:val="hybridMultilevel"/>
    <w:tmpl w:val="809C4FDE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hyphenationZone w:val="425"/>
  <w:characterSpacingControl w:val="doNotCompress"/>
  <w:compat/>
  <w:rsids>
    <w:rsidRoot w:val="00603E2C"/>
    <w:rsid w:val="00166EA7"/>
    <w:rsid w:val="002A6B44"/>
    <w:rsid w:val="002E4DA8"/>
    <w:rsid w:val="0038603D"/>
    <w:rsid w:val="00436E57"/>
    <w:rsid w:val="00461C41"/>
    <w:rsid w:val="004846A7"/>
    <w:rsid w:val="004E14C0"/>
    <w:rsid w:val="00501474"/>
    <w:rsid w:val="00547BC2"/>
    <w:rsid w:val="005775CE"/>
    <w:rsid w:val="005C39C3"/>
    <w:rsid w:val="00603E2C"/>
    <w:rsid w:val="006C639F"/>
    <w:rsid w:val="006E6AF2"/>
    <w:rsid w:val="006F15F3"/>
    <w:rsid w:val="0071434F"/>
    <w:rsid w:val="007D4C2A"/>
    <w:rsid w:val="00873512"/>
    <w:rsid w:val="008C7A04"/>
    <w:rsid w:val="008E47F3"/>
    <w:rsid w:val="00905A35"/>
    <w:rsid w:val="009419A4"/>
    <w:rsid w:val="00A149D1"/>
    <w:rsid w:val="00A47CA8"/>
    <w:rsid w:val="00AC37D9"/>
    <w:rsid w:val="00AE4CB1"/>
    <w:rsid w:val="00C456C5"/>
    <w:rsid w:val="00C45A7B"/>
    <w:rsid w:val="00D414B4"/>
    <w:rsid w:val="00D42CA3"/>
    <w:rsid w:val="00D50806"/>
    <w:rsid w:val="00D53894"/>
    <w:rsid w:val="00D53D28"/>
    <w:rsid w:val="00D72331"/>
    <w:rsid w:val="00D91E0A"/>
    <w:rsid w:val="00F25E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4E14C0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AEAA2F-D167-476B-AD06-A4461ECB7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49</TotalTime>
  <Pages>9</Pages>
  <Words>2065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24</cp:revision>
  <dcterms:created xsi:type="dcterms:W3CDTF">2019-02-08T09:59:00Z</dcterms:created>
  <dcterms:modified xsi:type="dcterms:W3CDTF">2019-05-13T07:44:00Z</dcterms:modified>
</cp:coreProperties>
</file>