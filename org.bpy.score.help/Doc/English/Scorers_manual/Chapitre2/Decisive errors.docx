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2D4A15" w:rsidRDefault="00694198" w:rsidP="00694198">
      <w:pPr>
        <w:pStyle w:val="Titre3"/>
        <w:rPr>
          <w:lang w:val="en-US"/>
        </w:rPr>
      </w:pPr>
      <w:r w:rsidRPr="002D4A15">
        <w:rPr>
          <w:lang w:val="en-US"/>
        </w:rPr>
        <w:t>Decisive errors</w:t>
      </w:r>
    </w:p>
    <w:p w:rsidR="002D4A15" w:rsidRPr="002D4A15" w:rsidRDefault="002D4A15" w:rsidP="002D4A15">
      <w:pPr>
        <w:pStyle w:val="Texte"/>
        <w:rPr>
          <w:lang w:val="en-US"/>
        </w:rPr>
      </w:pPr>
      <w:r w:rsidRPr="002D4A15">
        <w:rPr>
          <w:lang w:val="en-US"/>
        </w:rPr>
        <w:t>A decisive error is one that prolongs the life of an offensive player. In</w:t>
      </w:r>
      <w:r w:rsidR="00E912D7">
        <w:rPr>
          <w:lang w:val="en-US"/>
        </w:rPr>
        <w:t xml:space="preserve"> </w:t>
      </w:r>
      <w:r w:rsidRPr="002D4A15">
        <w:rPr>
          <w:lang w:val="en-US"/>
        </w:rPr>
        <w:t>other words, a decisive error is charged only when we are certain that the</w:t>
      </w:r>
      <w:r w:rsidR="00E912D7">
        <w:rPr>
          <w:lang w:val="en-US"/>
        </w:rPr>
        <w:t xml:space="preserve"> </w:t>
      </w:r>
      <w:r w:rsidRPr="002D4A15">
        <w:rPr>
          <w:lang w:val="en-US"/>
        </w:rPr>
        <w:t>defense would have scored a putout if it had not been committed.</w:t>
      </w:r>
    </w:p>
    <w:p w:rsidR="002D4A15" w:rsidRDefault="002D4A15" w:rsidP="002D4A15">
      <w:pPr>
        <w:pStyle w:val="Texte"/>
        <w:rPr>
          <w:lang w:val="en-US"/>
        </w:rPr>
      </w:pPr>
      <w:r w:rsidRPr="002D4A15">
        <w:rPr>
          <w:lang w:val="en-US"/>
        </w:rPr>
        <w:t>This type of error is recorded on the score-sheet with an “E” followedby the symbol for the fielder who committed the error, and, if applicable,</w:t>
      </w:r>
      <w:r w:rsidR="00E912D7">
        <w:rPr>
          <w:lang w:val="en-US"/>
        </w:rPr>
        <w:t xml:space="preserve"> </w:t>
      </w:r>
      <w:r w:rsidRPr="002D4A15">
        <w:rPr>
          <w:lang w:val="en-US"/>
        </w:rPr>
        <w:t>proceeded by the fielders who made assists.</w:t>
      </w:r>
    </w:p>
    <w:p w:rsidR="002D4A15" w:rsidRPr="002D4A15" w:rsidRDefault="002D4A15" w:rsidP="002D4A15">
      <w:pPr>
        <w:pStyle w:val="Texte"/>
        <w:rPr>
          <w:lang w:val="en-US"/>
        </w:rPr>
      </w:pPr>
      <w:r w:rsidRPr="002D4A15">
        <w:rPr>
          <w:lang w:val="en-US"/>
        </w:rPr>
        <w:t>There are different ways of recording a decisive error:</w:t>
      </w:r>
    </w:p>
    <w:p w:rsidR="002D4A15" w:rsidRPr="002D4A15" w:rsidRDefault="002D4A15" w:rsidP="002D4A15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2D4A15">
        <w:rPr>
          <w:lang w:val="en-US"/>
        </w:rPr>
        <w:t xml:space="preserve">Error fielding a ground ball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D4A15">
        <w:rPr>
          <w:lang w:val="en-US"/>
        </w:rPr>
        <w:t>E.</w:t>
      </w:r>
    </w:p>
    <w:p w:rsidR="002D4A15" w:rsidRPr="002D4A15" w:rsidRDefault="002D4A15" w:rsidP="002D4A15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2D4A15">
        <w:rPr>
          <w:lang w:val="en-US"/>
        </w:rPr>
        <w:t xml:space="preserve">Error fielding a thrown ball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D4A15">
        <w:rPr>
          <w:lang w:val="en-US"/>
        </w:rPr>
        <w:t>_E.</w:t>
      </w:r>
    </w:p>
    <w:p w:rsidR="002D4A15" w:rsidRPr="002D4A15" w:rsidRDefault="002D4A15" w:rsidP="002D4A15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2D4A15">
        <w:rPr>
          <w:lang w:val="en-US"/>
        </w:rPr>
        <w:t xml:space="preserve">Throwing error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D4A15">
        <w:rPr>
          <w:lang w:val="en-US"/>
        </w:rPr>
        <w:t>E.T</w:t>
      </w:r>
    </w:p>
    <w:p w:rsidR="002D4A15" w:rsidRPr="002D4A15" w:rsidRDefault="002D4A15" w:rsidP="002D4A15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2D4A15">
        <w:rPr>
          <w:lang w:val="en-US"/>
        </w:rPr>
        <w:t xml:space="preserve">Error on fly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D4A15">
        <w:rPr>
          <w:lang w:val="en-US"/>
        </w:rPr>
        <w:t>E.F</w:t>
      </w:r>
    </w:p>
    <w:p w:rsidR="002D4A15" w:rsidRPr="002D4A15" w:rsidRDefault="002D4A15" w:rsidP="002D4A15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2D4A15">
        <w:rPr>
          <w:lang w:val="en-US"/>
        </w:rPr>
        <w:t xml:space="preserve">Error on line drive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D4A15">
        <w:rPr>
          <w:lang w:val="en-US"/>
        </w:rPr>
        <w:t>E.L</w:t>
      </w:r>
    </w:p>
    <w:p w:rsidR="002D4A15" w:rsidRPr="002D4A15" w:rsidRDefault="002D4A15" w:rsidP="002D4A15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2D4A15">
        <w:rPr>
          <w:lang w:val="en-US"/>
        </w:rPr>
        <w:t xml:space="preserve">Error on pop fly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bookmarkStart w:id="0" w:name="_GoBack"/>
      <w:bookmarkEnd w:id="0"/>
      <w:r w:rsidRPr="002D4A15">
        <w:rPr>
          <w:lang w:val="en-US"/>
        </w:rPr>
        <w:t>E.P</w:t>
      </w:r>
    </w:p>
    <w:p w:rsidR="00694198" w:rsidRPr="00D72331" w:rsidRDefault="00694198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694198" w:rsidRPr="00D72331" w:rsidSect="003D6FA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7C6460"/>
    <w:multiLevelType w:val="hybridMultilevel"/>
    <w:tmpl w:val="29C4CA0A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C05D42"/>
    <w:rsid w:val="002D4A15"/>
    <w:rsid w:val="002E4DA8"/>
    <w:rsid w:val="003D6FA9"/>
    <w:rsid w:val="005C39C3"/>
    <w:rsid w:val="00694198"/>
    <w:rsid w:val="006F15F3"/>
    <w:rsid w:val="00A47CA8"/>
    <w:rsid w:val="00C05D42"/>
    <w:rsid w:val="00D53D28"/>
    <w:rsid w:val="00D72331"/>
    <w:rsid w:val="00E912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1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4</cp:revision>
  <dcterms:created xsi:type="dcterms:W3CDTF">2019-02-08T10:00:00Z</dcterms:created>
  <dcterms:modified xsi:type="dcterms:W3CDTF">2019-05-14T07:07:00Z</dcterms:modified>
</cp:coreProperties>
</file>