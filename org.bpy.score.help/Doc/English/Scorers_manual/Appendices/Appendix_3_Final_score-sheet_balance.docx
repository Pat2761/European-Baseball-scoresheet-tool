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6B0139" w:rsidRDefault="00905D51" w:rsidP="00905D51">
      <w:pPr>
        <w:pStyle w:val="Titre2"/>
        <w:rPr>
          <w:lang w:val="en-US"/>
        </w:rPr>
      </w:pPr>
      <w:r w:rsidRPr="006B0139">
        <w:rPr>
          <w:rFonts w:ascii="Calibri-Bold" w:hAnsi="Calibri-Bold" w:cs="Calibri-Bold"/>
          <w:lang w:val="en-US"/>
        </w:rPr>
        <w:t>Appendix 3</w:t>
      </w:r>
      <w:r w:rsidRPr="006B0139">
        <w:rPr>
          <w:lang w:val="en-US"/>
        </w:rPr>
        <w:t>: Final score-sheet balance</w:t>
      </w:r>
    </w:p>
    <w:p w:rsidR="004C4783" w:rsidRPr="004C4783" w:rsidRDefault="004C4783" w:rsidP="004C4783">
      <w:pPr>
        <w:pStyle w:val="Texte"/>
        <w:rPr>
          <w:lang w:val="en-US"/>
        </w:rPr>
      </w:pPr>
      <w:r w:rsidRPr="004C4783">
        <w:rPr>
          <w:lang w:val="en-US"/>
        </w:rPr>
        <w:t>After completing the score-sheet it is necessary to perform some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validation operations for the entire report, by executing, in order, the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following operations:</w:t>
      </w:r>
    </w:p>
    <w:p w:rsidR="004C4783" w:rsidRPr="004C4783" w:rsidRDefault="004C4783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3950987</wp:posOffset>
            </wp:positionH>
            <wp:positionV relativeFrom="paragraph">
              <wp:posOffset>6160</wp:posOffset>
            </wp:positionV>
            <wp:extent cx="1667510" cy="177800"/>
            <wp:effectExtent l="38100" t="38100" r="66040" b="88900"/>
            <wp:wrapTight wrapText="bothSides">
              <wp:wrapPolygon edited="0">
                <wp:start x="0" y="-4629"/>
                <wp:lineTo x="-494" y="-2314"/>
                <wp:lineTo x="-494" y="20829"/>
                <wp:lineTo x="-247" y="30086"/>
                <wp:lineTo x="22209" y="30086"/>
                <wp:lineTo x="21962" y="0"/>
                <wp:lineTo x="21962" y="-4629"/>
                <wp:lineTo x="0" y="-4629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1778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4C4783">
        <w:rPr>
          <w:lang w:val="en-US"/>
        </w:rPr>
        <w:t>Check that the finish time and duration of the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game have been entered.</w:t>
      </w:r>
    </w:p>
    <w:p w:rsidR="004C4783" w:rsidRDefault="004C4783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5316838</wp:posOffset>
            </wp:positionH>
            <wp:positionV relativeFrom="paragraph">
              <wp:posOffset>22480</wp:posOffset>
            </wp:positionV>
            <wp:extent cx="267970" cy="581660"/>
            <wp:effectExtent l="38100" t="38100" r="93980" b="104140"/>
            <wp:wrapTight wrapText="bothSides">
              <wp:wrapPolygon edited="0">
                <wp:start x="0" y="-1415"/>
                <wp:lineTo x="-3071" y="-707"/>
                <wp:lineTo x="-3071" y="21930"/>
                <wp:lineTo x="-1536" y="24760"/>
                <wp:lineTo x="24569" y="24760"/>
                <wp:lineTo x="27640" y="21930"/>
                <wp:lineTo x="27640" y="10611"/>
                <wp:lineTo x="23033" y="0"/>
                <wp:lineTo x="23033" y="-1415"/>
                <wp:lineTo x="0" y="-1415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5816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4C4783">
        <w:rPr>
          <w:lang w:val="en-US"/>
        </w:rPr>
        <w:t>Check that the total runs have been recorded in the section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reserved for runs scored, inning by inning.</w:t>
      </w:r>
    </w:p>
    <w:p w:rsidR="004C4783" w:rsidRPr="004C4783" w:rsidRDefault="004C4783" w:rsidP="004C4783">
      <w:pPr>
        <w:pStyle w:val="Texte"/>
        <w:ind w:left="426" w:firstLine="0"/>
        <w:rPr>
          <w:lang w:val="en-US"/>
        </w:rPr>
      </w:pPr>
    </w:p>
    <w:p w:rsidR="004C4783" w:rsidRDefault="004C4783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4C4783">
        <w:rPr>
          <w:lang w:val="en-US"/>
        </w:rPr>
        <w:t xml:space="preserve">Check that </w:t>
      </w:r>
      <w:r w:rsidRPr="004C4783">
        <w:rPr>
          <w:rFonts w:ascii="Calibri,Bold" w:hAnsi="Calibri,Bold" w:cs="Calibri,Bold"/>
          <w:b/>
          <w:bCs/>
          <w:lang w:val="en-US"/>
        </w:rPr>
        <w:t>the totals recorded in the lower part of the final inning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Pr="004C4783">
        <w:rPr>
          <w:lang w:val="en-US"/>
        </w:rPr>
        <w:t xml:space="preserve">correspond with the </w:t>
      </w:r>
      <w:r w:rsidRPr="004C4783">
        <w:rPr>
          <w:rFonts w:ascii="Calibri,Bold" w:hAnsi="Calibri,Bold" w:cs="Calibri,Bold"/>
          <w:b/>
          <w:bCs/>
          <w:lang w:val="en-US"/>
        </w:rPr>
        <w:t xml:space="preserve">offense totals </w:t>
      </w:r>
      <w:r w:rsidRPr="004C4783">
        <w:rPr>
          <w:lang w:val="en-US"/>
        </w:rPr>
        <w:t xml:space="preserve">of the same team, and the </w:t>
      </w:r>
      <w:r w:rsidRPr="004C4783">
        <w:rPr>
          <w:rFonts w:ascii="Calibri,Bold" w:hAnsi="Calibri,Bold" w:cs="Calibri,Bold"/>
          <w:b/>
          <w:bCs/>
          <w:lang w:val="en-US"/>
        </w:rPr>
        <w:t>pitchers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Pr="004C4783">
        <w:rPr>
          <w:rFonts w:ascii="Calibri,Bold" w:hAnsi="Calibri,Bold" w:cs="Calibri,Bold"/>
          <w:b/>
          <w:bCs/>
          <w:lang w:val="en-US"/>
        </w:rPr>
        <w:t xml:space="preserve">and fielders </w:t>
      </w:r>
      <w:r w:rsidRPr="004C4783">
        <w:rPr>
          <w:lang w:val="en-US"/>
        </w:rPr>
        <w:t>of the opposing team. In particular:</w:t>
      </w:r>
    </w:p>
    <w:p w:rsidR="004C4783" w:rsidRDefault="004C4783" w:rsidP="004C4783">
      <w:pPr>
        <w:pStyle w:val="Texte"/>
        <w:numPr>
          <w:ilvl w:val="0"/>
          <w:numId w:val="2"/>
        </w:numPr>
        <w:ind w:left="709" w:hanging="283"/>
        <w:rPr>
          <w:lang w:val="en-US"/>
        </w:rPr>
      </w:pPr>
      <w:r w:rsidRPr="004C4783">
        <w:rPr>
          <w:lang w:val="en-US"/>
        </w:rPr>
        <w:t>Times At Bat (AB), runs scored (R) and hits (H) must correspond to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 xml:space="preserve">the </w:t>
      </w:r>
      <w:r w:rsidRPr="004C4783">
        <w:rPr>
          <w:rFonts w:ascii="Calibri,Bold" w:hAnsi="Calibri,Bold" w:cs="Calibri,Bold"/>
          <w:b/>
          <w:bCs/>
          <w:lang w:val="en-US"/>
        </w:rPr>
        <w:t>offensive totals of the same team</w:t>
      </w:r>
      <w:r w:rsidRPr="004C4783">
        <w:rPr>
          <w:lang w:val="en-US"/>
        </w:rPr>
        <w:t>;</w:t>
      </w:r>
    </w:p>
    <w:p w:rsidR="004C4783" w:rsidRDefault="004C4783" w:rsidP="004C4783">
      <w:pPr>
        <w:pStyle w:val="Texte"/>
        <w:ind w:left="709" w:firstLine="0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124910" cy="1365176"/>
            <wp:effectExtent l="0" t="19050" r="85140" b="63574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10" cy="136517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C4783" w:rsidRDefault="004C4783" w:rsidP="004C4783">
      <w:pPr>
        <w:pStyle w:val="Texte"/>
        <w:numPr>
          <w:ilvl w:val="0"/>
          <w:numId w:val="2"/>
        </w:numPr>
        <w:ind w:left="709" w:hanging="283"/>
        <w:rPr>
          <w:lang w:val="en-US"/>
        </w:rPr>
      </w:pPr>
      <w:r w:rsidRPr="004C4783">
        <w:rPr>
          <w:lang w:val="en-US"/>
        </w:rPr>
        <w:t>Times At Bat (AB), runs scored (R), earned runs (ER) and hits (H</w:t>
      </w:r>
      <w:proofErr w:type="gramStart"/>
      <w:r w:rsidRPr="004C4783">
        <w:rPr>
          <w:lang w:val="en-US"/>
        </w:rPr>
        <w:t>)must</w:t>
      </w:r>
      <w:proofErr w:type="gramEnd"/>
      <w:r w:rsidRPr="004C4783">
        <w:rPr>
          <w:lang w:val="en-US"/>
        </w:rPr>
        <w:t xml:space="preserve"> tally with the </w:t>
      </w:r>
      <w:r w:rsidRPr="004C4783">
        <w:rPr>
          <w:rFonts w:ascii="Calibri,Bold" w:hAnsi="Calibri,Bold" w:cs="Calibri,Bold"/>
          <w:b/>
          <w:bCs/>
          <w:lang w:val="en-US"/>
        </w:rPr>
        <w:t>pitching totals of the opposing team</w:t>
      </w:r>
      <w:r w:rsidRPr="004C4783">
        <w:rPr>
          <w:lang w:val="en-US"/>
        </w:rPr>
        <w:t>.</w:t>
      </w:r>
    </w:p>
    <w:p w:rsidR="004C4783" w:rsidRDefault="004C4783" w:rsidP="004C4783">
      <w:pPr>
        <w:pStyle w:val="Texte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133924" cy="1401561"/>
            <wp:effectExtent l="0" t="19050" r="76126" b="65289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924" cy="140156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C4783" w:rsidRDefault="004C4783" w:rsidP="004C4783">
      <w:pPr>
        <w:pStyle w:val="Texte"/>
        <w:numPr>
          <w:ilvl w:val="0"/>
          <w:numId w:val="2"/>
        </w:numPr>
        <w:ind w:left="709" w:hanging="283"/>
        <w:rPr>
          <w:lang w:val="en-US"/>
        </w:rPr>
      </w:pPr>
      <w:r w:rsidRPr="004C4783">
        <w:rPr>
          <w:lang w:val="en-US"/>
        </w:rPr>
        <w:t xml:space="preserve">Assists (A) and errors (E) must tally with the </w:t>
      </w:r>
      <w:r w:rsidRPr="004C4783">
        <w:rPr>
          <w:rFonts w:ascii="Calibri,Bold" w:hAnsi="Calibri,Bold" w:cs="Calibri,Bold"/>
          <w:b/>
          <w:bCs/>
          <w:lang w:val="en-US"/>
        </w:rPr>
        <w:t>defense totals of the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Pr="004C4783">
        <w:rPr>
          <w:rFonts w:ascii="Calibri,Bold" w:hAnsi="Calibri,Bold" w:cs="Calibri,Bold"/>
          <w:b/>
          <w:bCs/>
          <w:lang w:val="en-US"/>
        </w:rPr>
        <w:t>opposing team</w:t>
      </w:r>
      <w:r w:rsidRPr="004C4783">
        <w:rPr>
          <w:lang w:val="en-US"/>
        </w:rPr>
        <w:t>.</w:t>
      </w:r>
    </w:p>
    <w:p w:rsidR="004C4783" w:rsidRDefault="004C4783" w:rsidP="004C4783">
      <w:pPr>
        <w:pStyle w:val="Texte"/>
        <w:ind w:left="709" w:firstLine="0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2693253" cy="1530556"/>
            <wp:effectExtent l="0" t="19050" r="68997" b="50594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253" cy="153055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C4783" w:rsidRDefault="004C4783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4C4783">
        <w:rPr>
          <w:lang w:val="en-US"/>
        </w:rPr>
        <w:t xml:space="preserve">Check that the </w:t>
      </w:r>
      <w:r w:rsidRPr="004C4783">
        <w:rPr>
          <w:rFonts w:ascii="Calibri,Bold" w:hAnsi="Calibri,Bold" w:cs="Calibri,Bold"/>
          <w:b/>
          <w:bCs/>
          <w:lang w:val="en-US"/>
        </w:rPr>
        <w:t xml:space="preserve">offense data totals </w:t>
      </w:r>
      <w:r w:rsidRPr="004C4783">
        <w:rPr>
          <w:lang w:val="en-US"/>
        </w:rPr>
        <w:t xml:space="preserve">that correspond to the </w:t>
      </w:r>
      <w:r w:rsidRPr="004C4783">
        <w:rPr>
          <w:rFonts w:ascii="Calibri,Bold" w:hAnsi="Calibri,Bold" w:cs="Calibri,Bold"/>
          <w:b/>
          <w:bCs/>
          <w:lang w:val="en-US"/>
        </w:rPr>
        <w:t>pitching data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Pr="004C4783">
        <w:rPr>
          <w:rFonts w:ascii="Calibri,Bold" w:hAnsi="Calibri,Bold" w:cs="Calibri,Bold"/>
          <w:b/>
          <w:bCs/>
          <w:lang w:val="en-US"/>
        </w:rPr>
        <w:t xml:space="preserve">of the opposing team </w:t>
      </w:r>
      <w:r w:rsidRPr="004C4783">
        <w:rPr>
          <w:lang w:val="en-US"/>
        </w:rPr>
        <w:t>are the same.</w:t>
      </w:r>
    </w:p>
    <w:p w:rsidR="004C4783" w:rsidRDefault="004C4783" w:rsidP="004C4783">
      <w:pPr>
        <w:pStyle w:val="Texte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185920" cy="1522730"/>
            <wp:effectExtent l="0" t="19050" r="81280" b="584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15227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C4783" w:rsidRPr="004C4783" w:rsidRDefault="004C4783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4C4783">
        <w:rPr>
          <w:lang w:val="en-US"/>
        </w:rPr>
        <w:t>Check the data that do not have any counterpart on the other sheet:</w:t>
      </w:r>
    </w:p>
    <w:p w:rsidR="004C4783" w:rsidRDefault="00E4712B" w:rsidP="004C4783">
      <w:pPr>
        <w:pStyle w:val="Texte"/>
        <w:numPr>
          <w:ilvl w:val="0"/>
          <w:numId w:val="3"/>
        </w:numPr>
        <w:ind w:left="709" w:hanging="283"/>
        <w:rPr>
          <w:rFonts w:ascii="Calibri,Bold" w:hAnsi="Calibri,Bold" w:cs="Calibri,Bold"/>
          <w:b/>
          <w:bCs/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483301</wp:posOffset>
            </wp:positionH>
            <wp:positionV relativeFrom="paragraph">
              <wp:posOffset>321945</wp:posOffset>
            </wp:positionV>
            <wp:extent cx="1614805" cy="320040"/>
            <wp:effectExtent l="38100" t="38100" r="99695" b="99060"/>
            <wp:wrapTight wrapText="bothSides">
              <wp:wrapPolygon edited="0">
                <wp:start x="0" y="-2571"/>
                <wp:lineTo x="-510" y="-1286"/>
                <wp:lineTo x="-510" y="19286"/>
                <wp:lineTo x="-255" y="27000"/>
                <wp:lineTo x="22169" y="27000"/>
                <wp:lineTo x="22679" y="19286"/>
                <wp:lineTo x="21914" y="0"/>
                <wp:lineTo x="21914" y="-2571"/>
                <wp:lineTo x="0" y="-2571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3200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4C4783" w:rsidRPr="004C4783">
        <w:rPr>
          <w:lang w:val="en-US"/>
        </w:rPr>
        <w:t>Grounded into Double Play (GDP): check that double plays are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>entered in the defense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>statistics of the opposing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 xml:space="preserve">team, and that the player really did hit into a double play. </w:t>
      </w:r>
      <w:r w:rsidR="004C4783" w:rsidRPr="004C4783">
        <w:rPr>
          <w:rFonts w:ascii="Calibri,Bold" w:hAnsi="Calibri,Bold" w:cs="Calibri,Bold"/>
          <w:b/>
          <w:bCs/>
          <w:lang w:val="en-US"/>
        </w:rPr>
        <w:t>The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number of GDPs must always be equal to or less than the number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of Double Plays credited to the opposing team</w:t>
      </w:r>
      <w:r w:rsidR="004C4783" w:rsidRPr="004C4783">
        <w:rPr>
          <w:lang w:val="en-US"/>
        </w:rPr>
        <w:t xml:space="preserve">. </w:t>
      </w:r>
      <w:r w:rsidR="004C4783" w:rsidRPr="004C4783">
        <w:rPr>
          <w:rFonts w:ascii="Calibri,Bold" w:hAnsi="Calibri,Bold" w:cs="Calibri,Bold"/>
          <w:b/>
          <w:bCs/>
          <w:lang w:val="en-US"/>
        </w:rPr>
        <w:t>If it is more it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means that there is a play like e.g. GDP 6E3.</w:t>
      </w:r>
    </w:p>
    <w:p w:rsidR="004C4783" w:rsidRDefault="00E4712B" w:rsidP="004C4783">
      <w:pPr>
        <w:pStyle w:val="Texte"/>
        <w:numPr>
          <w:ilvl w:val="0"/>
          <w:numId w:val="3"/>
        </w:numPr>
        <w:ind w:left="709" w:hanging="283"/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394236</wp:posOffset>
            </wp:positionH>
            <wp:positionV relativeFrom="paragraph">
              <wp:posOffset>44376</wp:posOffset>
            </wp:positionV>
            <wp:extent cx="1264285" cy="1167765"/>
            <wp:effectExtent l="38100" t="38100" r="88265" b="89535"/>
            <wp:wrapTight wrapText="bothSides">
              <wp:wrapPolygon edited="0">
                <wp:start x="0" y="-705"/>
                <wp:lineTo x="-651" y="-352"/>
                <wp:lineTo x="-651" y="21494"/>
                <wp:lineTo x="-325" y="22904"/>
                <wp:lineTo x="22132" y="22904"/>
                <wp:lineTo x="22132" y="22199"/>
                <wp:lineTo x="22783" y="16914"/>
                <wp:lineTo x="22783" y="5285"/>
                <wp:lineTo x="21806" y="0"/>
                <wp:lineTo x="21806" y="-705"/>
                <wp:lineTo x="0" y="-705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11677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4C4783" w:rsidRPr="004C4783">
        <w:rPr>
          <w:lang w:val="en-US"/>
        </w:rPr>
        <w:t>Runs Batted In (RBI): check that this figure is no greater than the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>total runs scored by the team. If the total is less, check that the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>difference was not actually batted in.</w:t>
      </w:r>
      <w:r w:rsidR="006B0139">
        <w:rPr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The number of Runs Batted In must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always be less than or equal to the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number of Runs scored by the same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team</w:t>
      </w:r>
      <w:r w:rsidR="004C4783" w:rsidRPr="004C4783">
        <w:rPr>
          <w:lang w:val="en-US"/>
        </w:rPr>
        <w:t>.</w:t>
      </w:r>
    </w:p>
    <w:p w:rsidR="00E4712B" w:rsidRDefault="00E4712B" w:rsidP="00E4712B">
      <w:pPr>
        <w:pStyle w:val="Texte"/>
        <w:ind w:left="709" w:firstLine="0"/>
        <w:rPr>
          <w:lang w:val="en-US"/>
        </w:rPr>
      </w:pPr>
    </w:p>
    <w:p w:rsidR="004C4783" w:rsidRDefault="004C4783" w:rsidP="004C4783">
      <w:pPr>
        <w:pStyle w:val="Texte"/>
        <w:numPr>
          <w:ilvl w:val="0"/>
          <w:numId w:val="3"/>
        </w:numPr>
        <w:ind w:left="709" w:hanging="283"/>
        <w:rPr>
          <w:lang w:val="en-US"/>
        </w:rPr>
      </w:pPr>
      <w:r w:rsidRPr="004C4783">
        <w:rPr>
          <w:lang w:val="en-US"/>
        </w:rPr>
        <w:t xml:space="preserve">Wild pitches (WP) and balks (BK) by the pitchers, and passed </w:t>
      </w:r>
      <w:proofErr w:type="gramStart"/>
      <w:r w:rsidRPr="004C4783">
        <w:rPr>
          <w:lang w:val="en-US"/>
        </w:rPr>
        <w:t>balls(</w:t>
      </w:r>
      <w:proofErr w:type="gramEnd"/>
      <w:r w:rsidRPr="004C4783">
        <w:rPr>
          <w:lang w:val="en-US"/>
        </w:rPr>
        <w:t>PB) by the catchers must be checked visually against the central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section of the opposing team’s score-sheet.</w:t>
      </w:r>
    </w:p>
    <w:p w:rsidR="00E4712B" w:rsidRDefault="00E4712B" w:rsidP="00E4712B">
      <w:pPr>
        <w:pStyle w:val="Paragraphedeliste"/>
        <w:rPr>
          <w:lang w:val="en-US"/>
        </w:rPr>
      </w:pPr>
    </w:p>
    <w:p w:rsidR="00E4712B" w:rsidRPr="004C4783" w:rsidRDefault="00E4712B" w:rsidP="00E4712B">
      <w:pPr>
        <w:pStyle w:val="Texte"/>
        <w:ind w:left="709" w:firstLine="0"/>
        <w:rPr>
          <w:lang w:val="en-US"/>
        </w:rPr>
      </w:pPr>
    </w:p>
    <w:p w:rsidR="004C4783" w:rsidRDefault="00E4712B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3890786</wp:posOffset>
            </wp:positionH>
            <wp:positionV relativeFrom="paragraph">
              <wp:posOffset>226192</wp:posOffset>
            </wp:positionV>
            <wp:extent cx="1656040" cy="435800"/>
            <wp:effectExtent l="0" t="0" r="1905" b="2540"/>
            <wp:wrapTight wrapText="bothSides">
              <wp:wrapPolygon edited="0">
                <wp:start x="0" y="0"/>
                <wp:lineTo x="0" y="20781"/>
                <wp:lineTo x="21376" y="20781"/>
                <wp:lineTo x="21376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40" cy="43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4783" w:rsidRPr="004C4783">
        <w:rPr>
          <w:lang w:val="en-US"/>
        </w:rPr>
        <w:t>Check that the offense data totals that have a counterpart in the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>catching record of the opposing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>team are identical.</w:t>
      </w:r>
    </w:p>
    <w:p w:rsidR="00E4712B" w:rsidRPr="004C4783" w:rsidRDefault="00E4712B" w:rsidP="00E4712B">
      <w:pPr>
        <w:pStyle w:val="Texte"/>
        <w:ind w:left="426" w:firstLine="0"/>
        <w:rPr>
          <w:lang w:val="en-US"/>
        </w:rPr>
      </w:pPr>
    </w:p>
    <w:p w:rsidR="004C4783" w:rsidRDefault="00E4712B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5375935</wp:posOffset>
            </wp:positionH>
            <wp:positionV relativeFrom="paragraph">
              <wp:posOffset>21170</wp:posOffset>
            </wp:positionV>
            <wp:extent cx="299720" cy="1263015"/>
            <wp:effectExtent l="0" t="0" r="5080" b="0"/>
            <wp:wrapTight wrapText="bothSides">
              <wp:wrapPolygon edited="0">
                <wp:start x="0" y="0"/>
                <wp:lineTo x="0" y="21176"/>
                <wp:lineTo x="20593" y="21176"/>
                <wp:lineTo x="20593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4783" w:rsidRPr="004C4783">
        <w:rPr>
          <w:lang w:val="en-US"/>
        </w:rPr>
        <w:t xml:space="preserve">Check whether there </w:t>
      </w:r>
      <w:proofErr w:type="gramStart"/>
      <w:r w:rsidR="004C4783" w:rsidRPr="004C4783">
        <w:rPr>
          <w:lang w:val="en-US"/>
        </w:rPr>
        <w:t>are</w:t>
      </w:r>
      <w:proofErr w:type="gramEnd"/>
      <w:r w:rsidR="004C4783" w:rsidRPr="004C4783">
        <w:rPr>
          <w:lang w:val="en-US"/>
        </w:rPr>
        <w:t xml:space="preserve"> any Stolen Bases (SB) or Caught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>Stealing (CS) not credited to the catcher. If so, write the number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 xml:space="preserve">not for the catcher in the colored lines for the pitchers. </w:t>
      </w:r>
      <w:r w:rsidR="004C4783" w:rsidRPr="004C4783">
        <w:rPr>
          <w:rFonts w:ascii="Calibri,Bold" w:hAnsi="Calibri,Bold" w:cs="Calibri,Bold"/>
          <w:b/>
          <w:bCs/>
          <w:lang w:val="en-US"/>
        </w:rPr>
        <w:t>By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doing this the total number of Stolen Bases / Caught Stealing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credited to the catchers/pitchers must always be equal to the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Stolen Bases / Caught Stealing on the opposing team</w:t>
      </w:r>
      <w:r w:rsidR="004C4783" w:rsidRPr="004C4783">
        <w:rPr>
          <w:lang w:val="en-US"/>
        </w:rPr>
        <w:t>. For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>Stolen Bases, make a remark in the notes.</w:t>
      </w:r>
    </w:p>
    <w:p w:rsidR="00E4712B" w:rsidRPr="004C4783" w:rsidRDefault="00E4712B" w:rsidP="00E4712B">
      <w:pPr>
        <w:pStyle w:val="Texte"/>
        <w:ind w:left="426" w:firstLine="0"/>
        <w:rPr>
          <w:lang w:val="en-US"/>
        </w:rPr>
      </w:pPr>
    </w:p>
    <w:p w:rsidR="00E4712B" w:rsidRDefault="004C4783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4C4783">
        <w:rPr>
          <w:lang w:val="en-US"/>
        </w:rPr>
        <w:t>Check whether there were any runs earned against the pitcher(s) but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not against the team. If so, write the team total in a circle above the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total runs earned against the pitcher(s).</w:t>
      </w:r>
    </w:p>
    <w:p w:rsidR="004C4783" w:rsidRDefault="00E4712B" w:rsidP="00E4712B">
      <w:pPr>
        <w:pStyle w:val="Texte"/>
        <w:ind w:left="426" w:firstLine="0"/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5210010</wp:posOffset>
            </wp:positionH>
            <wp:positionV relativeFrom="paragraph">
              <wp:posOffset>86575</wp:posOffset>
            </wp:positionV>
            <wp:extent cx="433070" cy="560705"/>
            <wp:effectExtent l="38100" t="38100" r="100330" b="86995"/>
            <wp:wrapTight wrapText="bothSides">
              <wp:wrapPolygon edited="0">
                <wp:start x="0" y="-1468"/>
                <wp:lineTo x="-1900" y="-734"/>
                <wp:lineTo x="-1900" y="21282"/>
                <wp:lineTo x="-950" y="24217"/>
                <wp:lineTo x="23754" y="24217"/>
                <wp:lineTo x="23754" y="22750"/>
                <wp:lineTo x="25654" y="11742"/>
                <wp:lineTo x="25654" y="11008"/>
                <wp:lineTo x="22804" y="0"/>
                <wp:lineTo x="22804" y="-1468"/>
                <wp:lineTo x="0" y="-1468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" cy="5607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4C4783" w:rsidRPr="004C4783">
        <w:rPr>
          <w:lang w:val="en-US"/>
        </w:rPr>
        <w:t>For example, if runs earned against the pitcher(s) total 10, and two of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>these were not earned against the team, write “8” above the</w:t>
      </w:r>
      <w:r w:rsidR="006B0139">
        <w:rPr>
          <w:lang w:val="en-US"/>
        </w:rPr>
        <w:t xml:space="preserve"> </w:t>
      </w:r>
      <w:r w:rsidR="004C4783" w:rsidRPr="004C4783">
        <w:rPr>
          <w:lang w:val="en-US"/>
        </w:rPr>
        <w:t xml:space="preserve">pitcher(s)’s total. </w:t>
      </w:r>
      <w:r w:rsidR="004C4783" w:rsidRPr="004C4783">
        <w:rPr>
          <w:rFonts w:ascii="Calibri,Bold" w:hAnsi="Calibri,Bold" w:cs="Calibri,Bold"/>
          <w:b/>
          <w:bCs/>
          <w:lang w:val="en-US"/>
        </w:rPr>
        <w:t>The number of runs earned against the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team must always be equal to or less than the runs earned</w:t>
      </w:r>
      <w:r w:rsidR="006B0139">
        <w:rPr>
          <w:rFonts w:ascii="Calibri,Bold" w:hAnsi="Calibri,Bold" w:cs="Calibri,Bold"/>
          <w:b/>
          <w:bCs/>
          <w:lang w:val="en-US"/>
        </w:rPr>
        <w:t xml:space="preserve"> </w:t>
      </w:r>
      <w:r w:rsidR="004C4783" w:rsidRPr="004C4783">
        <w:rPr>
          <w:rFonts w:ascii="Calibri,Bold" w:hAnsi="Calibri,Bold" w:cs="Calibri,Bold"/>
          <w:b/>
          <w:bCs/>
          <w:lang w:val="en-US"/>
        </w:rPr>
        <w:t>against the pitcher(s) of the same team</w:t>
      </w:r>
      <w:r w:rsidR="004C4783" w:rsidRPr="004C4783">
        <w:rPr>
          <w:lang w:val="en-US"/>
        </w:rPr>
        <w:t>.</w:t>
      </w:r>
    </w:p>
    <w:p w:rsidR="004C4783" w:rsidRPr="004C4783" w:rsidRDefault="004C4783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4C4783">
        <w:rPr>
          <w:lang w:val="en-US"/>
        </w:rPr>
        <w:t>Check that the total number of putouts (PO) recorded in the defense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statistics matches the number of innings played, multiplied by three.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Each fraction of an inning is equivalent to an out; accordingly, if the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number of innings played was 8.2, putouts must be 26 (8 x 3 + 2).</w:t>
      </w:r>
    </w:p>
    <w:p w:rsidR="004C4783" w:rsidRDefault="004C4783" w:rsidP="004C4783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4C4783">
        <w:rPr>
          <w:lang w:val="en-US"/>
        </w:rPr>
        <w:t>In games where there are many changes and substitutions, it is a good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idea in every case to check the allocation of innings played for each</w:t>
      </w:r>
      <w:r w:rsidR="006B0139">
        <w:rPr>
          <w:lang w:val="en-US"/>
        </w:rPr>
        <w:t xml:space="preserve"> </w:t>
      </w:r>
      <w:r w:rsidRPr="004C4783">
        <w:rPr>
          <w:lang w:val="en-US"/>
        </w:rPr>
        <w:t>defensive role, and for each position in the lineup.</w:t>
      </w:r>
    </w:p>
    <w:p w:rsidR="00E4712B" w:rsidRDefault="00E4712B" w:rsidP="00E4712B">
      <w:pPr>
        <w:pStyle w:val="Texte"/>
        <w:rPr>
          <w:lang w:val="en-US"/>
        </w:rPr>
      </w:pPr>
      <w:r w:rsidRPr="00E4712B">
        <w:rPr>
          <w:lang w:val="en-US"/>
        </w:rPr>
        <w:t>Below are some examples of the kinds of checks that must be made:</w:t>
      </w:r>
    </w:p>
    <w:tbl>
      <w:tblPr>
        <w:tblStyle w:val="Grilledutableau"/>
        <w:tblW w:w="0" w:type="auto"/>
        <w:tblLook w:val="04A0"/>
      </w:tblPr>
      <w:tblGrid>
        <w:gridCol w:w="3369"/>
        <w:gridCol w:w="5811"/>
      </w:tblGrid>
      <w:tr w:rsidR="006B0139" w:rsidTr="006B0139">
        <w:tc>
          <w:tcPr>
            <w:tcW w:w="3369" w:type="dxa"/>
          </w:tcPr>
          <w:p w:rsidR="006B0139" w:rsidRDefault="006B0139" w:rsidP="006B0139">
            <w:pPr>
              <w:pStyle w:val="Texte"/>
              <w:ind w:right="-121" w:firstLine="0"/>
              <w:rPr>
                <w:lang w:val="en-US"/>
              </w:rPr>
            </w:pPr>
            <w:r w:rsidRPr="006B0139">
              <w:rPr>
                <w:lang w:val="en-US"/>
              </w:rPr>
              <w:lastRenderedPageBreak/>
              <w:drawing>
                <wp:inline distT="0" distB="0" distL="0" distR="0">
                  <wp:extent cx="1944832" cy="6624567"/>
                  <wp:effectExtent l="0" t="19050" r="74468" b="61983"/>
                  <wp:docPr id="13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662432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1" w:type="dxa"/>
          </w:tcPr>
          <w:p w:rsidR="006B0139" w:rsidRPr="00E4712B" w:rsidRDefault="006B0139" w:rsidP="006B0139">
            <w:pPr>
              <w:pStyle w:val="Exemple"/>
              <w:rPr>
                <w:b/>
                <w:lang w:val="en-US"/>
              </w:rPr>
            </w:pPr>
            <w:r w:rsidRPr="00E4712B">
              <w:rPr>
                <w:b/>
                <w:lang w:val="en-US"/>
              </w:rPr>
              <w:t>Position or defensive role</w:t>
            </w:r>
          </w:p>
          <w:p w:rsidR="006B0139" w:rsidRPr="00E4712B" w:rsidRDefault="006B0139" w:rsidP="006B0139">
            <w:pPr>
              <w:pStyle w:val="Exemple"/>
              <w:jc w:val="left"/>
              <w:rPr>
                <w:rFonts w:ascii="Calibri" w:hAnsi="Calibri" w:cs="Calibri"/>
                <w:lang w:val="en-US"/>
              </w:rPr>
            </w:pPr>
            <w:r w:rsidRPr="00E4712B">
              <w:rPr>
                <w:rFonts w:ascii="Calibri" w:hAnsi="Calibri" w:cs="Calibri"/>
                <w:lang w:val="en-US"/>
              </w:rPr>
              <w:t xml:space="preserve">Pitcher (1.2 + 2 + 2.2 + 1.2 + 1)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 xml:space="preserve">Catcher (3.2 + 2.2 + 2.2)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>First baseman (6 + 1 + 2)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 xml:space="preserve">Second baseman (2 + 7)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 xml:space="preserve">Third baseman (4.2 + 0.2 + 3.2)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 xml:space="preserve">Shortstop (2 + 2.2 + 0.2 + 2.1 + 0.1 + 1)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 xml:space="preserve">Leftfielder (4 + 2 + 3)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 xml:space="preserve">Centerfielder (2 + 4.1 + 1.2 + 1)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 xml:space="preserve">Rightfielder (4 + 5) </w:t>
            </w:r>
            <w:r>
              <w:rPr>
                <w:rFonts w:ascii="Calibri" w:hAnsi="Calibri" w:cs="Calibri"/>
                <w:lang w:val="en-US"/>
              </w:rPr>
              <w:t xml:space="preserve">                                                     </w:t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</w:p>
          <w:p w:rsidR="006B0139" w:rsidRPr="00E4712B" w:rsidRDefault="006B0139" w:rsidP="006B0139">
            <w:pPr>
              <w:pStyle w:val="Exemple"/>
              <w:rPr>
                <w:b/>
                <w:lang w:val="en-US"/>
              </w:rPr>
            </w:pPr>
            <w:r w:rsidRPr="00E4712B">
              <w:rPr>
                <w:b/>
                <w:lang w:val="en-US"/>
              </w:rPr>
              <w:t>Positions in batting order</w:t>
            </w:r>
          </w:p>
          <w:p w:rsidR="006B0139" w:rsidRDefault="006B0139" w:rsidP="006B0139">
            <w:pPr>
              <w:pStyle w:val="Exemple"/>
              <w:jc w:val="left"/>
              <w:rPr>
                <w:rFonts w:ascii="Calibri" w:hAnsi="Calibri" w:cs="Calibri"/>
                <w:lang w:val="en-US"/>
              </w:rPr>
            </w:pPr>
            <w:r w:rsidRPr="00E4712B">
              <w:rPr>
                <w:rFonts w:ascii="Calibri" w:hAnsi="Calibri" w:cs="Calibri"/>
                <w:lang w:val="en-US"/>
              </w:rPr>
              <w:t>1</w:t>
            </w:r>
            <w:r w:rsidRPr="00E4712B">
              <w:rPr>
                <w:rFonts w:ascii="Calibri" w:hAnsi="Calibri" w:cs="Calibri"/>
                <w:sz w:val="13"/>
                <w:szCs w:val="13"/>
                <w:lang w:val="en-US"/>
              </w:rPr>
              <w:t xml:space="preserve">st </w:t>
            </w:r>
            <w:r w:rsidRPr="00E4712B">
              <w:rPr>
                <w:rFonts w:ascii="Calibri" w:hAnsi="Calibri" w:cs="Calibri"/>
                <w:lang w:val="en-US"/>
              </w:rPr>
              <w:t xml:space="preserve">(4.2 + 0.2 + 2.1 + 1.1)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>2</w:t>
            </w:r>
            <w:r w:rsidRPr="00E4712B">
              <w:rPr>
                <w:rFonts w:ascii="Calibri" w:hAnsi="Calibri" w:cs="Calibri"/>
                <w:sz w:val="13"/>
                <w:szCs w:val="13"/>
                <w:lang w:val="en-US"/>
              </w:rPr>
              <w:t xml:space="preserve">nd </w:t>
            </w:r>
            <w:r w:rsidRPr="00E4712B">
              <w:rPr>
                <w:rFonts w:ascii="Calibri" w:hAnsi="Calibri" w:cs="Calibri"/>
                <w:lang w:val="en-US"/>
              </w:rPr>
              <w:t xml:space="preserve">(2 + 4.1 + 2.2)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>3</w:t>
            </w:r>
            <w:r w:rsidRPr="00E4712B">
              <w:rPr>
                <w:rFonts w:ascii="Calibri" w:hAnsi="Calibri" w:cs="Calibri"/>
                <w:sz w:val="13"/>
                <w:szCs w:val="13"/>
                <w:lang w:val="en-US"/>
              </w:rPr>
              <w:t xml:space="preserve">rd </w:t>
            </w:r>
            <w:r w:rsidRPr="00E4712B">
              <w:rPr>
                <w:rFonts w:ascii="Calibri" w:hAnsi="Calibri" w:cs="Calibri"/>
                <w:lang w:val="en-US"/>
              </w:rPr>
              <w:t xml:space="preserve">(6 + 3)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>4</w:t>
            </w:r>
            <w:r w:rsidRPr="00E4712B">
              <w:rPr>
                <w:rFonts w:ascii="Calibri" w:hAnsi="Calibri" w:cs="Calibri"/>
                <w:sz w:val="13"/>
                <w:szCs w:val="13"/>
                <w:lang w:val="en-US"/>
              </w:rPr>
              <w:t xml:space="preserve">th </w:t>
            </w:r>
            <w:r w:rsidRPr="00E4712B">
              <w:rPr>
                <w:rFonts w:ascii="Calibri" w:hAnsi="Calibri" w:cs="Calibri"/>
                <w:lang w:val="en-US"/>
              </w:rPr>
              <w:t>(DESIGNATED HITTER)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>5</w:t>
            </w:r>
            <w:r w:rsidRPr="00E4712B">
              <w:rPr>
                <w:rFonts w:ascii="Calibri" w:hAnsi="Calibri" w:cs="Calibri"/>
                <w:sz w:val="13"/>
                <w:szCs w:val="13"/>
                <w:lang w:val="en-US"/>
              </w:rPr>
              <w:t xml:space="preserve">th </w:t>
            </w:r>
            <w:r w:rsidRPr="00E4712B">
              <w:rPr>
                <w:rFonts w:ascii="Calibri" w:hAnsi="Calibri" w:cs="Calibri"/>
                <w:lang w:val="en-US"/>
              </w:rPr>
              <w:t xml:space="preserve">(3.2 + 2.2 + 1.2 + 1)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>6</w:t>
            </w:r>
            <w:r w:rsidRPr="00E4712B">
              <w:rPr>
                <w:rFonts w:ascii="Calibri" w:hAnsi="Calibri" w:cs="Calibri"/>
                <w:sz w:val="13"/>
                <w:szCs w:val="13"/>
                <w:lang w:val="en-US"/>
              </w:rPr>
              <w:t xml:space="preserve">th </w:t>
            </w:r>
            <w:r w:rsidRPr="00E4712B">
              <w:rPr>
                <w:rFonts w:ascii="Calibri" w:hAnsi="Calibri" w:cs="Calibri"/>
                <w:lang w:val="en-US"/>
              </w:rPr>
              <w:t xml:space="preserve">(2 + 7)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>7</w:t>
            </w:r>
            <w:r w:rsidRPr="00E4712B">
              <w:rPr>
                <w:rFonts w:ascii="Calibri" w:hAnsi="Calibri" w:cs="Calibri"/>
                <w:sz w:val="13"/>
                <w:szCs w:val="13"/>
                <w:lang w:val="en-US"/>
              </w:rPr>
              <w:t xml:space="preserve">th </w:t>
            </w:r>
            <w:r w:rsidRPr="00E4712B">
              <w:rPr>
                <w:rFonts w:ascii="Calibri" w:hAnsi="Calibri" w:cs="Calibri"/>
                <w:lang w:val="en-US"/>
              </w:rPr>
              <w:t xml:space="preserve">(4 + 5)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>8</w:t>
            </w:r>
            <w:r w:rsidRPr="00E4712B">
              <w:rPr>
                <w:rFonts w:ascii="Calibri" w:hAnsi="Calibri" w:cs="Calibri"/>
                <w:sz w:val="13"/>
                <w:szCs w:val="13"/>
                <w:lang w:val="en-US"/>
              </w:rPr>
              <w:t xml:space="preserve">th </w:t>
            </w:r>
            <w:r w:rsidRPr="00E4712B">
              <w:rPr>
                <w:rFonts w:ascii="Calibri" w:hAnsi="Calibri" w:cs="Calibri"/>
                <w:lang w:val="en-US"/>
              </w:rPr>
              <w:t xml:space="preserve">(4 + 2 + 1 + 2)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rFonts w:ascii="Calibri" w:hAnsi="Calibri" w:cs="Calibri"/>
                <w:lang w:val="en-US"/>
              </w:rPr>
              <w:t>9</w:t>
            </w:r>
            <w:r w:rsidRPr="00E4712B">
              <w:rPr>
                <w:rFonts w:ascii="Calibri" w:hAnsi="Calibri" w:cs="Calibri"/>
                <w:sz w:val="13"/>
                <w:szCs w:val="13"/>
                <w:lang w:val="en-US"/>
              </w:rPr>
              <w:t xml:space="preserve">th </w:t>
            </w:r>
            <w:r w:rsidRPr="00E4712B">
              <w:rPr>
                <w:rFonts w:ascii="Calibri" w:hAnsi="Calibri" w:cs="Calibri"/>
                <w:lang w:val="en-US"/>
              </w:rPr>
              <w:t xml:space="preserve">(2 + 2.2 + 0.2 + 3.2)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  <w:r>
              <w:rPr>
                <w:rFonts w:ascii="Calibri" w:hAnsi="Calibri" w:cs="Calibri"/>
                <w:lang w:val="en-US"/>
              </w:rPr>
              <w:br/>
            </w:r>
            <w:r w:rsidRPr="00E4712B">
              <w:rPr>
                <w:lang w:val="en-US"/>
              </w:rPr>
              <w:t xml:space="preserve">pitchers </w:t>
            </w:r>
            <w:r w:rsidRPr="00E4712B">
              <w:rPr>
                <w:rFonts w:ascii="Calibri" w:hAnsi="Calibri" w:cs="Calibri"/>
                <w:lang w:val="en-US"/>
              </w:rPr>
              <w:t xml:space="preserve">(1.2 + 2 + 2.2 + 1.2 + 1) </w:t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>
              <w:rPr>
                <w:rFonts w:ascii="Calibri" w:hAnsi="Calibri" w:cs="Calibri"/>
                <w:lang w:val="en-US"/>
              </w:rPr>
              <w:tab/>
            </w:r>
            <w:r w:rsidRPr="00E4712B">
              <w:rPr>
                <w:rFonts w:ascii="Calibri" w:hAnsi="Calibri" w:cs="Calibri"/>
                <w:lang w:val="en-US"/>
              </w:rPr>
              <w:t>= 9</w:t>
            </w:r>
          </w:p>
          <w:p w:rsidR="006B0139" w:rsidRDefault="006B0139" w:rsidP="00E4712B">
            <w:pPr>
              <w:pStyle w:val="Texte"/>
              <w:ind w:firstLine="0"/>
              <w:rPr>
                <w:lang w:val="en-US"/>
              </w:rPr>
            </w:pPr>
          </w:p>
        </w:tc>
      </w:tr>
    </w:tbl>
    <w:p w:rsidR="006B0139" w:rsidRPr="00E4712B" w:rsidRDefault="006B0139" w:rsidP="00E4712B">
      <w:pPr>
        <w:pStyle w:val="Texte"/>
        <w:rPr>
          <w:lang w:val="en-US"/>
        </w:rPr>
      </w:pPr>
    </w:p>
    <w:p w:rsidR="00E4712B" w:rsidRDefault="00E4712B" w:rsidP="00E4712B">
      <w:pPr>
        <w:pStyle w:val="Exemple"/>
        <w:jc w:val="left"/>
        <w:rPr>
          <w:rFonts w:ascii="Calibri" w:hAnsi="Calibri" w:cs="Calibri"/>
          <w:lang w:val="en-US"/>
        </w:rPr>
      </w:pPr>
    </w:p>
    <w:p w:rsidR="00E4712B" w:rsidRPr="00E4712B" w:rsidRDefault="00E4712B" w:rsidP="00E4712B">
      <w:pPr>
        <w:pStyle w:val="Texte"/>
        <w:ind w:firstLine="0"/>
        <w:rPr>
          <w:lang w:val="en-US"/>
        </w:rPr>
      </w:pPr>
      <w:r w:rsidRPr="00E4712B">
        <w:rPr>
          <w:rFonts w:ascii="Calibri,Bold" w:hAnsi="Calibri,Bold" w:cs="Calibri,Bold"/>
          <w:b/>
          <w:bCs/>
          <w:lang w:val="en-US"/>
        </w:rPr>
        <w:t xml:space="preserve">NB: </w:t>
      </w:r>
      <w:r w:rsidRPr="00E4712B">
        <w:rPr>
          <w:lang w:val="en-US"/>
        </w:rPr>
        <w:t>The Designated Hitter (DH), the Pinch</w:t>
      </w:r>
      <w:r w:rsidR="006B0139">
        <w:rPr>
          <w:lang w:val="en-US"/>
        </w:rPr>
        <w:t xml:space="preserve"> </w:t>
      </w:r>
      <w:r w:rsidRPr="00E4712B">
        <w:rPr>
          <w:lang w:val="en-US"/>
        </w:rPr>
        <w:t>Hitter (PH) and the Pinch Runner (PR) do not</w:t>
      </w:r>
      <w:r w:rsidR="006B0139">
        <w:rPr>
          <w:lang w:val="en-US"/>
        </w:rPr>
        <w:t xml:space="preserve"> </w:t>
      </w:r>
      <w:r w:rsidRPr="00E4712B">
        <w:rPr>
          <w:lang w:val="en-US"/>
        </w:rPr>
        <w:t>play in defense and these players are therefore</w:t>
      </w:r>
      <w:r w:rsidR="006B0139">
        <w:rPr>
          <w:lang w:val="en-US"/>
        </w:rPr>
        <w:t xml:space="preserve"> </w:t>
      </w:r>
      <w:r w:rsidRPr="00E4712B">
        <w:rPr>
          <w:lang w:val="en-US"/>
        </w:rPr>
        <w:t>not credited with any Innings Played (IP).</w:t>
      </w:r>
    </w:p>
    <w:p w:rsidR="00E4712B" w:rsidRPr="00E4712B" w:rsidRDefault="00E4712B" w:rsidP="00E4712B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 w:rsidRPr="00E4712B">
        <w:rPr>
          <w:lang w:val="en-US"/>
        </w:rPr>
        <w:lastRenderedPageBreak/>
        <w:t>A check of the innings played for each</w:t>
      </w:r>
      <w:r w:rsidR="006B0139">
        <w:rPr>
          <w:lang w:val="en-US"/>
        </w:rPr>
        <w:t xml:space="preserve"> </w:t>
      </w:r>
      <w:r w:rsidRPr="00E4712B">
        <w:rPr>
          <w:lang w:val="en-US"/>
        </w:rPr>
        <w:t>individual position in the batting order might</w:t>
      </w:r>
      <w:r w:rsidR="006B0139">
        <w:rPr>
          <w:lang w:val="en-US"/>
        </w:rPr>
        <w:t xml:space="preserve"> </w:t>
      </w:r>
      <w:r w:rsidRPr="00E4712B">
        <w:rPr>
          <w:lang w:val="en-US"/>
        </w:rPr>
        <w:t>not come out exactly when the role of Designated Hitter is terminated</w:t>
      </w:r>
      <w:r w:rsidR="006B0139">
        <w:rPr>
          <w:lang w:val="en-US"/>
        </w:rPr>
        <w:t xml:space="preserve"> </w:t>
      </w:r>
      <w:r w:rsidRPr="00E4712B">
        <w:rPr>
          <w:lang w:val="en-US"/>
        </w:rPr>
        <w:t>during the course of a game. In this case, the innings played by each</w:t>
      </w:r>
      <w:r w:rsidR="006B0139">
        <w:rPr>
          <w:lang w:val="en-US"/>
        </w:rPr>
        <w:t xml:space="preserve"> </w:t>
      </w:r>
      <w:r w:rsidRPr="00E4712B">
        <w:rPr>
          <w:lang w:val="en-US"/>
        </w:rPr>
        <w:t>individual defensive position will tally, but they will not match up with the</w:t>
      </w:r>
      <w:bookmarkStart w:id="0" w:name="_GoBack"/>
      <w:bookmarkEnd w:id="0"/>
      <w:r w:rsidR="006B0139">
        <w:rPr>
          <w:lang w:val="en-US"/>
        </w:rPr>
        <w:t xml:space="preserve"> </w:t>
      </w:r>
      <w:r w:rsidRPr="00E4712B">
        <w:rPr>
          <w:lang w:val="en-US"/>
        </w:rPr>
        <w:t>batting order where the Designated Hitter appears.</w:t>
      </w:r>
    </w:p>
    <w:sectPr w:rsidR="00E4712B" w:rsidRPr="00E4712B" w:rsidSect="0090023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B52953"/>
    <w:multiLevelType w:val="hybridMultilevel"/>
    <w:tmpl w:val="39386106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45150004"/>
    <w:multiLevelType w:val="hybridMultilevel"/>
    <w:tmpl w:val="7A4C52B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48CF7D41"/>
    <w:multiLevelType w:val="hybridMultilevel"/>
    <w:tmpl w:val="E8D6F37C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attachedTemplate r:id="rId1"/>
  <w:defaultTabStop w:val="720"/>
  <w:hyphenationZone w:val="425"/>
  <w:characterSpacingControl w:val="doNotCompress"/>
  <w:compat/>
  <w:rsids>
    <w:rsidRoot w:val="00905D51"/>
    <w:rsid w:val="002E4DA8"/>
    <w:rsid w:val="004C4783"/>
    <w:rsid w:val="005C39C3"/>
    <w:rsid w:val="006B0139"/>
    <w:rsid w:val="006F15F3"/>
    <w:rsid w:val="00900233"/>
    <w:rsid w:val="00905D51"/>
    <w:rsid w:val="00A47CA8"/>
    <w:rsid w:val="00D53D28"/>
    <w:rsid w:val="00D72331"/>
    <w:rsid w:val="00D76D9A"/>
    <w:rsid w:val="00E471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5</TotalTime>
  <Pages>5</Pages>
  <Words>718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4</cp:revision>
  <dcterms:created xsi:type="dcterms:W3CDTF">2019-02-12T14:56:00Z</dcterms:created>
  <dcterms:modified xsi:type="dcterms:W3CDTF">2019-05-20T07:04:00Z</dcterms:modified>
</cp:coreProperties>
</file>