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1C1406" w:rsidP="001C1406">
      <w:pPr>
        <w:pStyle w:val="Titre2"/>
        <w:rPr>
          <w:lang w:val="en-US"/>
        </w:rPr>
      </w:pPr>
      <w:bookmarkStart w:id="0" w:name="_GoBack"/>
      <w:r w:rsidRPr="001C1406">
        <w:rPr>
          <w:rFonts w:ascii="Calibri-Bold" w:hAnsi="Calibri-Bold" w:cs="Calibri-Bold"/>
          <w:lang w:val="en-US"/>
        </w:rPr>
        <w:t xml:space="preserve">Appendix 8: </w:t>
      </w:r>
      <w:r w:rsidRPr="001C1406">
        <w:rPr>
          <w:lang w:val="en-US"/>
        </w:rPr>
        <w:t xml:space="preserve">Example: World Cup Baseball 2011 </w:t>
      </w:r>
      <w:proofErr w:type="spellStart"/>
      <w:r w:rsidRPr="001C1406">
        <w:rPr>
          <w:lang w:val="en-US"/>
        </w:rPr>
        <w:t>Panamafinal</w:t>
      </w:r>
      <w:proofErr w:type="spellEnd"/>
      <w:r w:rsidRPr="001C1406">
        <w:rPr>
          <w:lang w:val="en-US"/>
        </w:rPr>
        <w:t xml:space="preserve"> game the Netherlands – Cuba</w:t>
      </w:r>
    </w:p>
    <w:p w:rsidR="00BB5335" w:rsidRPr="00BB5335" w:rsidRDefault="00BB5335" w:rsidP="00BB5335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972810" cy="4270165"/>
            <wp:effectExtent l="1905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270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0"/>
    <w:p w:rsidR="001C1406" w:rsidRDefault="00BB5335" w:rsidP="001C1406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>
        <w:rPr>
          <w:bCs/>
          <w:i/>
          <w:noProof/>
          <w:color w:val="4472C4" w:themeColor="accent1"/>
          <w:spacing w:val="5"/>
          <w:sz w:val="22"/>
          <w:lang w:eastAsia="fr-FR"/>
        </w:rPr>
        <w:lastRenderedPageBreak/>
        <w:drawing>
          <wp:inline distT="0" distB="0" distL="0" distR="0">
            <wp:extent cx="5972810" cy="4211597"/>
            <wp:effectExtent l="1905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21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335" w:rsidRDefault="00BB5335" w:rsidP="001C1406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p w:rsidR="00BB5335" w:rsidRDefault="00BB5335" w:rsidP="001C1406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>
        <w:rPr>
          <w:bCs/>
          <w:i/>
          <w:noProof/>
          <w:color w:val="4472C4" w:themeColor="accent1"/>
          <w:spacing w:val="5"/>
          <w:sz w:val="22"/>
          <w:lang w:eastAsia="fr-FR"/>
        </w:rPr>
        <w:lastRenderedPageBreak/>
        <w:drawing>
          <wp:inline distT="0" distB="0" distL="0" distR="0">
            <wp:extent cx="5972810" cy="4268055"/>
            <wp:effectExtent l="1905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26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335" w:rsidRDefault="00BB5335" w:rsidP="001C1406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p w:rsidR="00BB5335" w:rsidRDefault="00BB5335" w:rsidP="001C1406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  <w:r>
        <w:rPr>
          <w:bCs/>
          <w:i/>
          <w:noProof/>
          <w:color w:val="4472C4" w:themeColor="accent1"/>
          <w:spacing w:val="5"/>
          <w:sz w:val="22"/>
          <w:lang w:eastAsia="fr-FR"/>
        </w:rPr>
        <w:lastRenderedPageBreak/>
        <w:drawing>
          <wp:inline distT="0" distB="0" distL="0" distR="0">
            <wp:extent cx="5972810" cy="4208659"/>
            <wp:effectExtent l="19050" t="0" r="889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208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5335" w:rsidRDefault="00BB5335" w:rsidP="001C1406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tbl>
      <w:tblPr>
        <w:tblStyle w:val="Grilledutableau"/>
        <w:tblW w:w="0" w:type="auto"/>
        <w:tblLook w:val="04A0"/>
      </w:tblPr>
      <w:tblGrid>
        <w:gridCol w:w="9563"/>
      </w:tblGrid>
      <w:tr w:rsidR="00BB5335" w:rsidTr="00BB5335">
        <w:tc>
          <w:tcPr>
            <w:tcW w:w="9546" w:type="dxa"/>
          </w:tcPr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/***********************************************************************************/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Automatic parse of game : 76                                                   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Date                   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mercredi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23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janvier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2019                             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/***********************************************************************************/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start of game description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game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"76"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description of the game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header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tournament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"2011 BWC PANAMA"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stadium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"ROD CAREW"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place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"PANAMA CITY"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date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"15/10/2011"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startTime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"21:00"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endTime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"23:57"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duration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"02:57"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type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baseball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category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"National"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scorekeepers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umpires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Roster of the visitor team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roster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"Cuba"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"ABREU Jose 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"ALVAREZ Freddy"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 xml:space="preserve">"ARRUEBARRUEANA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Borbas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"BELL Alexei"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 xml:space="preserve">"CASTILLO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Rusney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"DESPAIGNE Alfredo"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player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</w:rPr>
              <w:t xml:space="preserve">"DUVERGEL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</w:rPr>
              <w:t>Gioruis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player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</w:rPr>
              <w:t>"ENRIQUEZ Michel"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"FESTANO Ariel"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 xml:space="preserve">"GONZALES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Yulieski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 xml:space="preserve">"GOURRIEL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Yulleski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"MOREJON Frank C"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"OLIVERA Hector"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"REYES Rudy"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Roster of the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team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roster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"Netherland"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"BERGMAN David"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"CORDEMANS Robbie"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 xml:space="preserve">"GREGORUS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Marielson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"KEMP Dwayne"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"ROMBLEY Danny"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"SAMS Kalian"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"SHOOP Jonathan"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u w:val="single"/>
                <w:lang w:val="en-US"/>
              </w:rPr>
              <w:t>"SULBARAB Juan"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Game description 76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gameEntry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Lineup description for the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lineup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01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"CASTILLO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Rusney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02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"BELL Alexei"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88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03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dh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04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"DESPAIGNE Alfredo"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54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05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"GOURRIEL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Yulleski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10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06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"ABREU Jose 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79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07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"ENRIQUEZ Michel"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08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"FESTANO Ariel"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09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"ARRUEBARRUEANA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Borbas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71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10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"GONZALES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Yulieski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48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Lineup description for the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lineup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01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"KEMP Dwayne"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02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"GREGORUS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Marielson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03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04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30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05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dh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06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07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"SHOOP Jonathan"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08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"SAMS Kalian"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09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"ROMBLEY Danny"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10 */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name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"CORDEMANS Robbie"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defensivePosition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1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note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"Game starts at 21:00 due to rain field condition"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"CASTILLO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Rusney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13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"BELL Alexei"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} 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1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"KEMP Dwayne"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"GREGORUS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Marielson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"KEMP Dwayne"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SB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BB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2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"DESPAIGNE Alfredo"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"GOURRIEL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Yulleski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"ABREU Jose 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HP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"ENRIQUEZ Michel"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FP5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2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53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"SHOOP Jonathan"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43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"SAMS Kalian"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3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"FESTANO Ariel"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KL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"ARRUEBARRUEANA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Borbas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"CASTILLO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Rusney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3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"ROMBLEY Danny"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P4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"KEMP Dwayne"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P3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"GREGORUS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Marielson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L9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4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"BELL Alexei"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2BRC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runner2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WP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"DESPAIGNE Alfredo"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SF8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, runner3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 earned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"GOURRIEL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Yulleski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4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BB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1BRS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,runner2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++ earned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substitution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"ALVAREZ Freddy"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SH14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,runner2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"SHOOP Jonathan"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1BMI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runner2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,runner3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 earned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"SAMS Kalian"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HP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"SHOOP Jonathan"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"ROMBLEY Danny"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"KEMP Dwayne"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L1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5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"ABREU Jose 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FP3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"ENRIQUEZ Michel"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"FESTANO Ariel"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P3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5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"GREGORUS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Marielson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FP5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6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"ARRUEBARRUEANA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Borbas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"CASTILLO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Rusney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L4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"BELL Alexei"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BB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6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HP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"SHOOP Jonathan"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SH1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"SAMS Kalian"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BB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"ROMBLEY Danny"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O1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"SAMS Kalian"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16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,runner2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"KEMP Dwayne"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7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"DESPAIGNE Alfredo"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E7F+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"GOURRIEL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Yulleski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43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"ABREU Jose 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"ENRIQUEZ Michel"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7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"GREGORUS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Marielson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43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BB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"SMITH Curt"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KS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"ENGELHARDT Bryan"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"JONG DE Sidney"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++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"SCHOOP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Sharlon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substitution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"DUVERGEL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Gioruis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=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ph8,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"REYES Rudy"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=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50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ph9 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8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"DUVERGEL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Gioruis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FP5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"REYES Rudy"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2B7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substitution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"SULBARAB Juan"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=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"CASTILLO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Rusney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  <w:lang w:val="en-US"/>
              </w:rPr>
              <w:t>1B6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"BELL Alexei"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"CEPEDA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Frederich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F7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/* Inning 8 : </w:t>
            </w:r>
            <w:proofErr w:type="spellStart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substitution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ph8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"MOREJON Frank C"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=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45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,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ph9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moveTo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6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"SHOOP Jonathan"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63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"SAMS Kalian"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63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 batter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"ROMBLEY Danny"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/* Inning 9 : visitor */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inning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number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9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substitution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visitor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"OLIVERA Hector"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=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28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ph8       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 xml:space="preserve">      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"DESPAIGNE Alfredo"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F8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"GOURRIEL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Yulleski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1BRS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substitution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hometeam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player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replaceBy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"BERGMAN David"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shirtNumber</w:t>
            </w:r>
            <w:proofErr w:type="spellEnd"/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=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33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at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B5335">
              <w:rPr>
                <w:rFonts w:ascii="Consolas" w:hAnsi="Consolas" w:cs="Consolas"/>
                <w:color w:val="7D7D7D"/>
                <w:sz w:val="20"/>
                <w:szCs w:val="20"/>
                <w:lang w:val="en-US"/>
              </w:rPr>
              <w:t>1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     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"ABREU Jose D"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F7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"ENRIQUEZ Michel"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1BLS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, runner1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"GOURRIEL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Yulleski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008000"/>
                <w:sz w:val="20"/>
                <w:szCs w:val="20"/>
              </w:rPr>
              <w:t>+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  </w:t>
            </w:r>
            <w:r w:rsidRPr="00BB533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action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{ </w:t>
            </w:r>
            <w:proofErr w:type="spellStart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batter</w:t>
            </w:r>
            <w:proofErr w:type="spellEnd"/>
            <w:proofErr w:type="gramEnd"/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 xml:space="preserve">"DUVERGEL </w:t>
            </w:r>
            <w:proofErr w:type="spellStart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Gioruis</w:t>
            </w:r>
            <w:proofErr w:type="spellEnd"/>
            <w:r w:rsidRPr="00BB5335">
              <w:rPr>
                <w:rFonts w:ascii="Consolas" w:hAnsi="Consolas" w:cs="Consolas"/>
                <w:color w:val="2A00FF"/>
                <w:sz w:val="20"/>
                <w:szCs w:val="20"/>
              </w:rPr>
              <w:t>"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-&gt; </w:t>
            </w:r>
            <w:r w:rsidRPr="00BB5335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</w:rPr>
              <w:t>L5</w:t>
            </w: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 }</w:t>
            </w:r>
          </w:p>
          <w:p w:rsidR="00BB5335" w:rsidRPr="00BB5335" w:rsidRDefault="00BB5335" w:rsidP="00BB5335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onsolas" w:hAnsi="Consolas" w:cs="Consolas"/>
                <w:sz w:val="20"/>
                <w:szCs w:val="20"/>
              </w:rPr>
            </w:pPr>
            <w:r w:rsidRPr="00BB5335"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:rsidR="00BB5335" w:rsidRDefault="00BB5335" w:rsidP="001C1406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Style w:val="Rfrenceintense"/>
                <w:bCs w:val="0"/>
                <w:i w:val="0"/>
                <w:color w:val="auto"/>
                <w:spacing w:val="0"/>
                <w:sz w:val="24"/>
                <w:lang w:val="en-US"/>
              </w:rPr>
            </w:pPr>
          </w:p>
        </w:tc>
      </w:tr>
    </w:tbl>
    <w:p w:rsidR="00BB5335" w:rsidRPr="001C1406" w:rsidRDefault="00BB5335" w:rsidP="001C1406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BB5335" w:rsidRPr="001C1406" w:rsidSect="00D44B0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1C1406"/>
    <w:rsid w:val="001C1406"/>
    <w:rsid w:val="002E4DA8"/>
    <w:rsid w:val="005C39C3"/>
    <w:rsid w:val="006F15F3"/>
    <w:rsid w:val="00A47CA8"/>
    <w:rsid w:val="00BB5335"/>
    <w:rsid w:val="00D44B0D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4</TotalTime>
  <Pages>9</Pages>
  <Words>1478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2</cp:revision>
  <dcterms:created xsi:type="dcterms:W3CDTF">2019-02-12T14:58:00Z</dcterms:created>
  <dcterms:modified xsi:type="dcterms:W3CDTF">2019-05-20T07:24:00Z</dcterms:modified>
</cp:coreProperties>
</file>