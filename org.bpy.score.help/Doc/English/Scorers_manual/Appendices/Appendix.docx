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869" w:rsidRDefault="00EC568E" w:rsidP="00EC568E">
      <w:pPr>
        <w:pStyle w:val="Titre2"/>
        <w:rPr>
          <w:rStyle w:val="fontstyle01"/>
        </w:rPr>
      </w:pPr>
      <w:bookmarkStart w:id="0" w:name="_Hlk979507"/>
      <w:r>
        <w:rPr>
          <w:rStyle w:val="fontstyle01"/>
        </w:rPr>
        <w:t>Appendices</w:t>
      </w:r>
    </w:p>
    <w:p w:rsidR="003F6869" w:rsidRDefault="003F6869" w:rsidP="003F6869">
      <w:pPr>
        <w:pStyle w:val="NormalAnglais"/>
        <w:rPr>
          <w:rStyle w:val="fontstyle01"/>
        </w:rPr>
      </w:pPr>
    </w:p>
    <w:p w:rsidR="003F6869" w:rsidRDefault="003F6869" w:rsidP="003F6869">
      <w:pPr>
        <w:pStyle w:val="NormalAnglais"/>
        <w:rPr>
          <w:rStyle w:val="fontstyle01"/>
        </w:rPr>
      </w:pPr>
    </w:p>
    <w:p w:rsidR="003F6869" w:rsidRDefault="003351D4" w:rsidP="003F6869">
      <w:pPr>
        <w:pStyle w:val="NormalAnglais"/>
        <w:jc w:val="center"/>
        <w:rPr>
          <w:rStyle w:val="fontstyle01"/>
        </w:rPr>
      </w:pPr>
      <w:r>
        <w:rPr>
          <w:rFonts w:ascii="Cambria" w:hAnsi="Cambria"/>
          <w:color w:val="17365D"/>
          <w:sz w:val="44"/>
          <w:szCs w:val="44"/>
          <w:lang w:val="fr-FR" w:eastAsia="fr-FR"/>
        </w:rPr>
        <w:pict>
          <v:line id="Connecteur droit 4" o:spid="_x0000_s1026" style="position:absolute;left:0;text-align:left;flip:y;z-index:251659264;visibility:visible" from="9.75pt,27.85pt" to="471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" strokecolor="#4472c4 [3204]" strokeweight="1.75pt">
            <v:stroke joinstyle="miter"/>
            <o:lock v:ext="edit" shapetype="f"/>
          </v:line>
        </w:pict>
      </w:r>
    </w:p>
    <w:p w:rsidR="003F6869" w:rsidRDefault="003F6869" w:rsidP="003F6869">
      <w:pPr>
        <w:pStyle w:val="NormalAnglais"/>
        <w:rPr>
          <w:rStyle w:val="fontstyle21"/>
        </w:rPr>
      </w:pPr>
      <w:r>
        <w:rPr>
          <w:rFonts w:ascii="Cambria" w:hAnsi="Cambria"/>
          <w:color w:val="17365D"/>
          <w:sz w:val="44"/>
          <w:szCs w:val="44"/>
        </w:rPr>
        <w:br/>
      </w:r>
    </w:p>
    <w:p w:rsidR="003F6869" w:rsidRDefault="003F6869" w:rsidP="003F6869">
      <w:pPr>
        <w:pStyle w:val="NormalAnglais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  <w:r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  <w:t>Appendices</w:t>
      </w:r>
    </w:p>
    <w:p w:rsidR="003F6869" w:rsidRPr="00D72331" w:rsidRDefault="003F6869" w:rsidP="003F6869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bookmarkEnd w:id="0"/>
      <w:r w:rsidRPr="003F6869">
        <w:rPr>
          <w:rStyle w:val="fontstyle31"/>
        </w:rPr>
        <w:t>Abbreviations — Tiebreaker — Final Scoresheet Balance — Pitchcount</w:t>
      </w:r>
      <w:r>
        <w:rPr>
          <w:rStyle w:val="fontstyle31"/>
        </w:rPr>
        <w:br/>
      </w:r>
      <w:r w:rsidRPr="003F6869">
        <w:rPr>
          <w:rStyle w:val="fontstyle31"/>
        </w:rPr>
        <w:t>sheet — Pitcher Credits — Game formalities — Scoring documents –</w:t>
      </w:r>
      <w:r>
        <w:rPr>
          <w:rStyle w:val="fontstyle31"/>
        </w:rPr>
        <w:br/>
      </w:r>
      <w:bookmarkStart w:id="1" w:name="_GoBack"/>
      <w:bookmarkEnd w:id="1"/>
      <w:r w:rsidRPr="003F6869">
        <w:rPr>
          <w:rStyle w:val="fontstyle31"/>
        </w:rPr>
        <w:t>Example</w:t>
      </w:r>
    </w:p>
    <w:p w:rsidR="003F6869" w:rsidRPr="00D72331" w:rsidRDefault="003F6869" w:rsidP="003F6869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1155923</wp:posOffset>
            </wp:positionH>
            <wp:positionV relativeFrom="paragraph">
              <wp:posOffset>738003</wp:posOffset>
            </wp:positionV>
            <wp:extent cx="3350260" cy="2863850"/>
            <wp:effectExtent l="19050" t="0" r="2540" b="0"/>
            <wp:wrapTight wrapText="bothSides">
              <wp:wrapPolygon edited="0">
                <wp:start x="-123" y="0"/>
                <wp:lineTo x="-123" y="21408"/>
                <wp:lineTo x="21616" y="21408"/>
                <wp:lineTo x="21616" y="0"/>
                <wp:lineTo x="-123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CAA" w:rsidRPr="003F6869" w:rsidRDefault="000C7CAA" w:rsidP="003F6869">
      <w:pPr>
        <w:rPr>
          <w:lang w:val="en-US"/>
        </w:rPr>
      </w:pPr>
    </w:p>
    <w:sectPr w:rsidR="000C7CAA" w:rsidRPr="003F6869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0C7CAA"/>
    <w:rsid w:val="000C7CAA"/>
    <w:rsid w:val="002E4DA8"/>
    <w:rsid w:val="003351D4"/>
    <w:rsid w:val="003F6869"/>
    <w:rsid w:val="005C39C3"/>
    <w:rsid w:val="006F15F3"/>
    <w:rsid w:val="00A47CA8"/>
    <w:rsid w:val="00D53D28"/>
    <w:rsid w:val="00D72331"/>
    <w:rsid w:val="00EC56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3F6869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3F6869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3F6869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2019-02-12T14:55:00Z</dcterms:created>
  <dcterms:modified xsi:type="dcterms:W3CDTF">2019-05-20T05:53:00Z</dcterms:modified>
</cp:coreProperties>
</file>