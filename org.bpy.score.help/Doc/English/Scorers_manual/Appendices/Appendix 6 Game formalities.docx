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Pr="00196C4D" w:rsidRDefault="00D9481B" w:rsidP="00D9481B">
      <w:pPr>
        <w:pStyle w:val="Titre2"/>
        <w:rPr>
          <w:lang w:val="en-US"/>
        </w:rPr>
      </w:pPr>
      <w:r w:rsidRPr="00196C4D">
        <w:rPr>
          <w:rFonts w:ascii="Calibri-Bold" w:hAnsi="Calibri-Bold" w:cs="Calibri-Bold"/>
          <w:lang w:val="en-US"/>
        </w:rPr>
        <w:t>Appendix 6</w:t>
      </w:r>
      <w:r w:rsidRPr="00196C4D">
        <w:rPr>
          <w:lang w:val="en-US"/>
        </w:rPr>
        <w:t>: Game formalities</w:t>
      </w:r>
    </w:p>
    <w:p w:rsidR="00D9481B" w:rsidRDefault="00D9481B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</w:p>
    <w:p w:rsidR="00C31769" w:rsidRPr="00C31769" w:rsidRDefault="00C31769" w:rsidP="00C31769">
      <w:pPr>
        <w:pStyle w:val="Texte"/>
        <w:rPr>
          <w:lang w:val="en-US"/>
        </w:rPr>
      </w:pPr>
      <w:r w:rsidRPr="00C31769">
        <w:rPr>
          <w:lang w:val="en-US"/>
        </w:rPr>
        <w:t>The Official Scorer must arrive at the stadium at least 60 minutes</w:t>
      </w:r>
      <w:r w:rsidR="00196C4D">
        <w:rPr>
          <w:lang w:val="en-US"/>
        </w:rPr>
        <w:t xml:space="preserve"> </w:t>
      </w:r>
      <w:r w:rsidRPr="00C31769">
        <w:rPr>
          <w:lang w:val="en-US"/>
        </w:rPr>
        <w:t>before the start of the game.</w:t>
      </w:r>
    </w:p>
    <w:p w:rsidR="00C31769" w:rsidRPr="00C31769" w:rsidRDefault="00C31769" w:rsidP="00C31769">
      <w:pPr>
        <w:pStyle w:val="Texte"/>
        <w:rPr>
          <w:lang w:val="en-US"/>
        </w:rPr>
      </w:pPr>
      <w:r w:rsidRPr="00C31769">
        <w:rPr>
          <w:lang w:val="en-US"/>
        </w:rPr>
        <w:t>At least 30 minutes before the start of the game, the Official Scorer</w:t>
      </w:r>
      <w:r w:rsidR="00196C4D">
        <w:rPr>
          <w:lang w:val="en-US"/>
        </w:rPr>
        <w:t xml:space="preserve"> </w:t>
      </w:r>
      <w:r w:rsidRPr="00C31769">
        <w:rPr>
          <w:lang w:val="en-US"/>
        </w:rPr>
        <w:t>receives the Provisional Starting Line-up.</w:t>
      </w:r>
    </w:p>
    <w:p w:rsidR="00C31769" w:rsidRPr="00C31769" w:rsidRDefault="00C31769" w:rsidP="00C31769">
      <w:pPr>
        <w:pStyle w:val="Texte"/>
        <w:rPr>
          <w:lang w:val="en-US"/>
        </w:rPr>
      </w:pPr>
      <w:r w:rsidRPr="00C31769">
        <w:rPr>
          <w:lang w:val="en-US"/>
        </w:rPr>
        <w:t>The Official Scorer must complete the score-sheet within 15 minutes</w:t>
      </w:r>
      <w:r w:rsidR="00196C4D">
        <w:rPr>
          <w:lang w:val="en-US"/>
        </w:rPr>
        <w:t xml:space="preserve"> </w:t>
      </w:r>
      <w:r w:rsidRPr="00C31769">
        <w:rPr>
          <w:lang w:val="en-US"/>
        </w:rPr>
        <w:t>after the end of the game and give the score-sheet to the Scoring Director</w:t>
      </w:r>
      <w:r w:rsidR="00196C4D">
        <w:rPr>
          <w:lang w:val="en-US"/>
        </w:rPr>
        <w:t xml:space="preserve"> </w:t>
      </w:r>
      <w:r w:rsidRPr="00C31769">
        <w:rPr>
          <w:lang w:val="en-US"/>
        </w:rPr>
        <w:t>of the tournament.</w:t>
      </w:r>
    </w:p>
    <w:p w:rsidR="00C31769" w:rsidRPr="00196C4D" w:rsidRDefault="00C31769" w:rsidP="00C31769">
      <w:pPr>
        <w:pStyle w:val="Texte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  <w:r w:rsidRPr="00C31769">
        <w:rPr>
          <w:lang w:val="en-US"/>
        </w:rPr>
        <w:t>It shall be understood in any case that the Official Scorer shall comply</w:t>
      </w:r>
      <w:bookmarkStart w:id="0" w:name="_GoBack"/>
      <w:bookmarkEnd w:id="0"/>
      <w:r w:rsidR="00196C4D">
        <w:rPr>
          <w:lang w:val="en-US"/>
        </w:rPr>
        <w:t xml:space="preserve"> </w:t>
      </w:r>
      <w:r w:rsidRPr="00196C4D">
        <w:rPr>
          <w:lang w:val="en-US"/>
        </w:rPr>
        <w:t>with all instructions by the Scoring</w:t>
      </w:r>
      <w:r w:rsidR="00196C4D">
        <w:rPr>
          <w:lang w:val="en-US"/>
        </w:rPr>
        <w:t xml:space="preserve"> </w:t>
      </w:r>
      <w:r w:rsidRPr="00196C4D">
        <w:rPr>
          <w:lang w:val="en-US"/>
        </w:rPr>
        <w:t>Director.</w:t>
      </w:r>
    </w:p>
    <w:sectPr w:rsidR="00C31769" w:rsidRPr="00196C4D" w:rsidSect="00C46CA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attachedTemplate r:id="rId1"/>
  <w:defaultTabStop w:val="720"/>
  <w:hyphenationZone w:val="425"/>
  <w:characterSpacingControl w:val="doNotCompress"/>
  <w:compat/>
  <w:rsids>
    <w:rsidRoot w:val="00D9481B"/>
    <w:rsid w:val="00196C4D"/>
    <w:rsid w:val="002E4DA8"/>
    <w:rsid w:val="005C39C3"/>
    <w:rsid w:val="006F15F3"/>
    <w:rsid w:val="00A47CA8"/>
    <w:rsid w:val="00C31769"/>
    <w:rsid w:val="00C46CA9"/>
    <w:rsid w:val="00D53D28"/>
    <w:rsid w:val="00D72331"/>
    <w:rsid w:val="00D948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0</TotalTime>
  <Pages>1</Pages>
  <Words>80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3</cp:revision>
  <dcterms:created xsi:type="dcterms:W3CDTF">2019-02-12T14:57:00Z</dcterms:created>
  <dcterms:modified xsi:type="dcterms:W3CDTF">2019-05-20T07:15:00Z</dcterms:modified>
</cp:coreProperties>
</file>