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A4282B" w:rsidP="00A4282B">
      <w:pPr>
        <w:pStyle w:val="Titre2"/>
      </w:pPr>
      <w:bookmarkStart w:id="0" w:name="_GoBack"/>
      <w:r>
        <w:t>Forfeited games</w:t>
      </w:r>
    </w:p>
    <w:bookmarkEnd w:id="0"/>
    <w:p w:rsidR="00785D33" w:rsidRDefault="00785D33" w:rsidP="00785D33">
      <w:pPr>
        <w:pStyle w:val="Texte"/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</w:pPr>
      <w:r w:rsidRPr="00785D33">
        <w:rPr>
          <w:rStyle w:val="fontstyle01"/>
          <w:rFonts w:ascii="Times New Roman" w:hAnsi="Times New Roman" w:cstheme="minorBidi"/>
          <w:color w:val="auto"/>
          <w:sz w:val="24"/>
        </w:rPr>
        <w:t xml:space="preserve">Rule 7.03(a) of the OBR states: </w:t>
      </w:r>
      <w:r w:rsidRPr="00785D3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A game may be forfeited to the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785D3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opposing team when a team:</w:t>
      </w:r>
    </w:p>
    <w:p w:rsidR="00785D33" w:rsidRDefault="00785D33" w:rsidP="00785D33">
      <w:pPr>
        <w:pStyle w:val="Texte"/>
        <w:numPr>
          <w:ilvl w:val="0"/>
          <w:numId w:val="1"/>
        </w:numPr>
        <w:ind w:left="426" w:hanging="426"/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</w:pPr>
      <w:r w:rsidRPr="00785D3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Fails to appear upon the field, or being upon the field, refuses to start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785D3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play within five minutes after the umpire-in-chief has called “Play” at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785D3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the appointed hour for beginning the game, unless such delayed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785D3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appearance is, in the umpire-in-chief’s judgment,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785D3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unavoidable;</w:t>
      </w:r>
    </w:p>
    <w:p w:rsidR="00785D33" w:rsidRDefault="00785D33" w:rsidP="00785D33">
      <w:pPr>
        <w:pStyle w:val="Texte"/>
        <w:numPr>
          <w:ilvl w:val="0"/>
          <w:numId w:val="1"/>
        </w:numPr>
        <w:ind w:left="426" w:hanging="426"/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</w:pPr>
      <w:r w:rsidRPr="00785D3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Employs tactics palpably designed to delay or shorten the game;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</w:p>
    <w:p w:rsidR="00785D33" w:rsidRDefault="00785D33" w:rsidP="00785D33">
      <w:pPr>
        <w:pStyle w:val="Texte"/>
        <w:numPr>
          <w:ilvl w:val="0"/>
          <w:numId w:val="1"/>
        </w:numPr>
        <w:ind w:left="426" w:hanging="426"/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</w:pPr>
      <w:r w:rsidRPr="00785D3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Refuses to continue play during a game unless the game has been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785D3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suspended or terminated by the umpire-in-chief;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</w:p>
    <w:p w:rsidR="00785D33" w:rsidRDefault="00785D33" w:rsidP="00785D33">
      <w:pPr>
        <w:pStyle w:val="Texte"/>
        <w:numPr>
          <w:ilvl w:val="0"/>
          <w:numId w:val="1"/>
        </w:numPr>
        <w:ind w:left="426" w:hanging="426"/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</w:pPr>
      <w:r w:rsidRPr="00785D3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Fails to resume play, after a suspension, within one minute after the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785D3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umpire-in-chief has called “Play”;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</w:p>
    <w:p w:rsidR="00785D33" w:rsidRDefault="00785D33" w:rsidP="00785D33">
      <w:pPr>
        <w:pStyle w:val="Texte"/>
        <w:numPr>
          <w:ilvl w:val="0"/>
          <w:numId w:val="1"/>
        </w:numPr>
        <w:ind w:left="426" w:hanging="426"/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</w:pPr>
      <w:r w:rsidRPr="00785D3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After warning by the umpire, willfully and persistently violates any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785D3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rules of the game;</w:t>
      </w:r>
    </w:p>
    <w:p w:rsidR="00785D33" w:rsidRDefault="00785D33" w:rsidP="00785D33">
      <w:pPr>
        <w:pStyle w:val="Texte"/>
        <w:numPr>
          <w:ilvl w:val="0"/>
          <w:numId w:val="1"/>
        </w:numPr>
        <w:ind w:left="426" w:hanging="426"/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</w:pPr>
      <w:r w:rsidRPr="00785D3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Fails to obey within a reasonable time the umpire’s order for removal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785D3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of a player from the game;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</w:p>
    <w:p w:rsidR="00785D33" w:rsidRDefault="00785D33" w:rsidP="00785D33">
      <w:pPr>
        <w:pStyle w:val="Texte"/>
        <w:numPr>
          <w:ilvl w:val="0"/>
          <w:numId w:val="1"/>
        </w:numPr>
        <w:ind w:left="426" w:hanging="426"/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</w:pPr>
      <w:r w:rsidRPr="00785D3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Fails to appear for the second game of a doubleheader within twenty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785D3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minutes after the close of the first game unless the umpire-in-chief of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785D3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the first game shall have extended the time of the intermission.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</w:p>
    <w:p w:rsidR="00785D33" w:rsidRDefault="00785D33" w:rsidP="00785D33">
      <w:pPr>
        <w:pStyle w:val="Texte"/>
        <w:rPr>
          <w:rStyle w:val="fontstyle01"/>
          <w:rFonts w:ascii="Times New Roman" w:hAnsi="Times New Roman" w:cstheme="minorBidi"/>
          <w:color w:val="auto"/>
          <w:sz w:val="24"/>
        </w:rPr>
      </w:pPr>
      <w:r w:rsidRPr="00785D33">
        <w:rPr>
          <w:rStyle w:val="fontstyle01"/>
          <w:rFonts w:ascii="Times New Roman" w:hAnsi="Times New Roman" w:cstheme="minorBidi"/>
          <w:color w:val="auto"/>
          <w:sz w:val="24"/>
        </w:rPr>
        <w:t>Additionally, rule 7.03(c) states: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</w:p>
    <w:p w:rsidR="00785D33" w:rsidRDefault="00785D33" w:rsidP="00785D33">
      <w:pPr>
        <w:pStyle w:val="Texte"/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</w:pPr>
      <w:r w:rsidRPr="00785D3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A game shall be forfeited to the visiting team if, after it has been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785D3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suspended, the orders of the umpire to groundskeepers respecting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785D3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preparation of the field for resumption of play are not complied with.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</w:p>
    <w:p w:rsidR="00A4282B" w:rsidRDefault="00785D33" w:rsidP="00785D33">
      <w:pPr>
        <w:pStyle w:val="Texte"/>
        <w:rPr>
          <w:rStyle w:val="fontstyle01"/>
          <w:rFonts w:ascii="Times New Roman" w:hAnsi="Times New Roman" w:cstheme="minorBidi"/>
          <w:color w:val="auto"/>
          <w:sz w:val="24"/>
        </w:rPr>
      </w:pPr>
      <w:r w:rsidRPr="00785D33">
        <w:rPr>
          <w:rStyle w:val="fontstyle01"/>
          <w:rFonts w:ascii="Times New Roman" w:hAnsi="Times New Roman" w:cstheme="minorBidi"/>
          <w:color w:val="auto"/>
          <w:sz w:val="24"/>
        </w:rPr>
        <w:t>And finally, according to rule 7.03(b)</w:t>
      </w:r>
    </w:p>
    <w:p w:rsidR="00785D33" w:rsidRDefault="00785D33" w:rsidP="00785D33">
      <w:pPr>
        <w:pStyle w:val="Texte"/>
      </w:pPr>
      <w:r w:rsidRPr="00785D33">
        <w:t>A game shall be forfeited to the opposing team when a team is</w:t>
      </w:r>
      <w:r>
        <w:t xml:space="preserve"> </w:t>
      </w:r>
      <w:r w:rsidRPr="00785D33">
        <w:t>unable or refuses to place nine players on the field.</w:t>
      </w:r>
      <w:r>
        <w:t xml:space="preserve"> </w:t>
      </w:r>
    </w:p>
    <w:p w:rsidR="00785D33" w:rsidRDefault="00785D33" w:rsidP="00785D33">
      <w:pPr>
        <w:pStyle w:val="Texte"/>
      </w:pPr>
      <w:r w:rsidRPr="00785D33">
        <w:t>In these cases the game is deemed to have been completed and</w:t>
      </w:r>
      <w:r>
        <w:t xml:space="preserve"> </w:t>
      </w:r>
      <w:r w:rsidRPr="00785D33">
        <w:t>forfeited to the opposing team with a final score of 9 to 0 (Definition of</w:t>
      </w:r>
      <w:r>
        <w:t xml:space="preserve"> </w:t>
      </w:r>
      <w:r w:rsidRPr="00785D33">
        <w:t>Terms - “Forfeited game”) if it is a scheduled nine inning game. This means</w:t>
      </w:r>
      <w:r>
        <w:t xml:space="preserve"> </w:t>
      </w:r>
      <w:r w:rsidRPr="00785D33">
        <w:t>that in a scheduled 7 inning game the final score will be 7 to 0.</w:t>
      </w:r>
    </w:p>
    <w:p w:rsidR="00785D33" w:rsidRDefault="00785D33" w:rsidP="00785D33">
      <w:pPr>
        <w:pStyle w:val="Texte"/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</w:pPr>
      <w:r w:rsidRPr="00785D33">
        <w:rPr>
          <w:rStyle w:val="fontstyle01"/>
          <w:rFonts w:ascii="Times New Roman" w:hAnsi="Times New Roman" w:cstheme="minorBidi"/>
          <w:color w:val="auto"/>
          <w:sz w:val="24"/>
        </w:rPr>
        <w:t xml:space="preserve">The rule 9.03(e)(2) states that </w:t>
      </w:r>
      <w:r w:rsidRPr="00785D3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if a regulation game is forfeited, the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785D3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official scorer shall include the record of all individual and team actions up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785D3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to the time of forfeit. If the winning </w:t>
      </w:r>
      <w:r w:rsidRPr="00785D3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lastRenderedPageBreak/>
        <w:t>team by forfeit is ahead at the time of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785D3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forfeit, the official scorer shall enter as winning and losing pitchers the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785D3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players who would have qualified as the winning and losing pitchers if the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785D3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game had been called at the time of forfeit. If the winning team by forfeit is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785D3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behind or if the score is tied at the time of forfeit, the official scorer shall</w:t>
      </w:r>
      <w:r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 xml:space="preserve"> </w:t>
      </w:r>
      <w:r w:rsidRPr="00785D33">
        <w:rPr>
          <w:rStyle w:val="fontstyle21"/>
          <w:rFonts w:ascii="Times New Roman" w:hAnsi="Times New Roman" w:cstheme="minorBidi"/>
          <w:i w:val="0"/>
          <w:iCs w:val="0"/>
          <w:color w:val="auto"/>
          <w:sz w:val="24"/>
        </w:rPr>
        <w:t>not enter a winning or losing pitcher.</w:t>
      </w:r>
    </w:p>
    <w:p w:rsidR="00785D33" w:rsidRDefault="00785D33" w:rsidP="00785D33">
      <w:pPr>
        <w:pStyle w:val="Texte"/>
        <w:rPr>
          <w:rStyle w:val="fontstyle01"/>
          <w:rFonts w:ascii="Times New Roman" w:hAnsi="Times New Roman" w:cstheme="minorBidi"/>
          <w:color w:val="auto"/>
          <w:sz w:val="24"/>
        </w:rPr>
      </w:pPr>
      <w:r w:rsidRPr="00785D33">
        <w:rPr>
          <w:rStyle w:val="fontstyle01"/>
          <w:rFonts w:ascii="Times New Roman" w:hAnsi="Times New Roman" w:cstheme="minorBidi"/>
          <w:color w:val="auto"/>
          <w:sz w:val="24"/>
        </w:rPr>
        <w:t>For a forfeited game to be declared a regulation game, the rules for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785D33">
        <w:rPr>
          <w:rStyle w:val="fontstyle01"/>
          <w:rFonts w:ascii="Times New Roman" w:hAnsi="Times New Roman" w:cstheme="minorBidi"/>
          <w:color w:val="auto"/>
          <w:sz w:val="24"/>
        </w:rPr>
        <w:t>suspended games apply. Consequently, if a game is declared forfeit before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785D33">
        <w:rPr>
          <w:rStyle w:val="fontstyle01"/>
          <w:rFonts w:ascii="Times New Roman" w:hAnsi="Times New Roman" w:cstheme="minorBidi"/>
          <w:color w:val="auto"/>
          <w:sz w:val="24"/>
        </w:rPr>
        <w:t>the 5th inning, individual performances do not count towards the results,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 </w:t>
      </w:r>
      <w:r w:rsidRPr="00785D33">
        <w:rPr>
          <w:rStyle w:val="fontstyle01"/>
          <w:rFonts w:ascii="Times New Roman" w:hAnsi="Times New Roman" w:cstheme="minorBidi"/>
          <w:color w:val="auto"/>
          <w:sz w:val="24"/>
        </w:rPr>
        <w:t>and only the reason for the forfeited game is recorded.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</w:p>
    <w:p w:rsidR="00785D33" w:rsidRDefault="00785D33" w:rsidP="00785D33">
      <w:pPr>
        <w:pStyle w:val="Texte"/>
        <w:rPr>
          <w:rStyle w:val="fontstyle01"/>
          <w:rFonts w:ascii="Times New Roman" w:hAnsi="Times New Roman" w:cstheme="minorBidi"/>
          <w:color w:val="auto"/>
          <w:sz w:val="24"/>
        </w:rPr>
      </w:pPr>
      <w:r w:rsidRPr="00785D33">
        <w:rPr>
          <w:rStyle w:val="fontstyle01"/>
          <w:rFonts w:ascii="Times New Roman" w:hAnsi="Times New Roman" w:cstheme="minorBidi"/>
          <w:color w:val="auto"/>
          <w:sz w:val="24"/>
        </w:rPr>
        <w:t>If, on the other hand, the fifth inning has started, all individual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785D33">
        <w:rPr>
          <w:rStyle w:val="fontstyle01"/>
          <w:rFonts w:ascii="Times New Roman" w:hAnsi="Times New Roman" w:cstheme="minorBidi"/>
          <w:color w:val="auto"/>
          <w:sz w:val="24"/>
        </w:rPr>
        <w:t>performances must be recorded. In particular, it must be remembered that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785D33">
        <w:rPr>
          <w:rStyle w:val="fontstyle01"/>
          <w:rFonts w:ascii="Times New Roman" w:hAnsi="Times New Roman" w:cstheme="minorBidi"/>
          <w:color w:val="auto"/>
          <w:sz w:val="24"/>
        </w:rPr>
        <w:t>the ‘winning’ and ‘losing’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785D33">
        <w:rPr>
          <w:rStyle w:val="fontstyle01"/>
          <w:rFonts w:ascii="Times New Roman" w:hAnsi="Times New Roman" w:cstheme="minorBidi"/>
          <w:color w:val="auto"/>
          <w:sz w:val="24"/>
        </w:rPr>
        <w:t>pitchers are recorded only if the team that wins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785D33">
        <w:rPr>
          <w:rStyle w:val="fontstyle01"/>
          <w:rFonts w:ascii="Times New Roman" w:hAnsi="Times New Roman" w:cstheme="minorBidi"/>
          <w:color w:val="auto"/>
          <w:sz w:val="24"/>
        </w:rPr>
        <w:t>the match by forfeit was in the lead at the time the umpire declared the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785D33">
        <w:rPr>
          <w:rStyle w:val="fontstyle01"/>
          <w:rFonts w:ascii="Times New Roman" w:hAnsi="Times New Roman" w:cstheme="minorBidi"/>
          <w:color w:val="auto"/>
          <w:sz w:val="24"/>
        </w:rPr>
        <w:t>game ended. There are no ‘winning’ or ‘losing’ pitchers if that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785D33">
        <w:rPr>
          <w:rStyle w:val="fontstyle01"/>
          <w:rFonts w:ascii="Times New Roman" w:hAnsi="Times New Roman" w:cstheme="minorBidi"/>
          <w:color w:val="auto"/>
          <w:sz w:val="24"/>
        </w:rPr>
        <w:t>team was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785D33">
        <w:rPr>
          <w:rStyle w:val="fontstyle01"/>
          <w:rFonts w:ascii="Times New Roman" w:hAnsi="Times New Roman" w:cstheme="minorBidi"/>
          <w:color w:val="auto"/>
          <w:sz w:val="24"/>
        </w:rPr>
        <w:t>tied or losing.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</w:p>
    <w:p w:rsidR="00785D33" w:rsidRDefault="00785D33" w:rsidP="00785D33">
      <w:pPr>
        <w:pStyle w:val="Texte"/>
        <w:rPr>
          <w:rStyle w:val="fontstyle01"/>
          <w:rFonts w:ascii="Times New Roman" w:hAnsi="Times New Roman" w:cstheme="minorBidi"/>
          <w:color w:val="auto"/>
          <w:sz w:val="24"/>
        </w:rPr>
      </w:pPr>
      <w:r w:rsidRPr="00785D33">
        <w:rPr>
          <w:rStyle w:val="fontstyle01"/>
          <w:rFonts w:ascii="Times New Roman" w:hAnsi="Times New Roman" w:cstheme="minorBidi"/>
          <w:color w:val="auto"/>
          <w:sz w:val="24"/>
        </w:rPr>
        <w:t>Moreover, the final score will not tally with the interim results, unless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785D33">
        <w:rPr>
          <w:rStyle w:val="fontstyle01"/>
          <w:rFonts w:ascii="Times New Roman" w:hAnsi="Times New Roman" w:cstheme="minorBidi"/>
          <w:color w:val="auto"/>
          <w:sz w:val="24"/>
        </w:rPr>
        <w:t>the victorious team already stood at the final score for a forfeited game.</w:t>
      </w:r>
    </w:p>
    <w:p w:rsidR="00785D33" w:rsidRPr="00785D33" w:rsidRDefault="00785D33" w:rsidP="00785D33">
      <w:pPr>
        <w:pStyle w:val="Texte"/>
        <w:rPr>
          <w:rStyle w:val="Rfrenceintense"/>
          <w:bCs w:val="0"/>
          <w:i w:val="0"/>
          <w:color w:val="auto"/>
          <w:spacing w:val="0"/>
          <w:sz w:val="24"/>
          <w:szCs w:val="20"/>
        </w:rPr>
      </w:pPr>
    </w:p>
    <w:sectPr w:rsidR="00785D33" w:rsidRPr="00785D33" w:rsidSect="00265DD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454CB2"/>
    <w:multiLevelType w:val="hybridMultilevel"/>
    <w:tmpl w:val="27CAF682"/>
    <w:lvl w:ilvl="0" w:tplc="040C0011">
      <w:start w:val="1"/>
      <w:numFmt w:val="decimal"/>
      <w:lvlText w:val="%1)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attachedTemplate r:id="rId1"/>
  <w:defaultTabStop w:val="720"/>
  <w:hyphenationZone w:val="425"/>
  <w:characterSpacingControl w:val="doNotCompress"/>
  <w:compat/>
  <w:rsids>
    <w:rsidRoot w:val="00166C39"/>
    <w:rsid w:val="00166C39"/>
    <w:rsid w:val="00265DD3"/>
    <w:rsid w:val="002E4DA8"/>
    <w:rsid w:val="005C39C3"/>
    <w:rsid w:val="006F15F3"/>
    <w:rsid w:val="00785D33"/>
    <w:rsid w:val="00A4282B"/>
    <w:rsid w:val="00A47CA8"/>
    <w:rsid w:val="00D53D28"/>
    <w:rsid w:val="00D72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785D33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Policepardfaut"/>
    <w:rsid w:val="00785D33"/>
    <w:rPr>
      <w:rFonts w:ascii="Calibri" w:hAnsi="Calibri" w:cs="Calibri" w:hint="default"/>
      <w:b w:val="0"/>
      <w:bCs w:val="0"/>
      <w:i/>
      <w:iCs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8</TotalTime>
  <Pages>2</Pages>
  <Words>479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3</cp:revision>
  <dcterms:created xsi:type="dcterms:W3CDTF">2019-02-08T10:21:00Z</dcterms:created>
  <dcterms:modified xsi:type="dcterms:W3CDTF">2019-02-26T05:57:00Z</dcterms:modified>
</cp:coreProperties>
</file>