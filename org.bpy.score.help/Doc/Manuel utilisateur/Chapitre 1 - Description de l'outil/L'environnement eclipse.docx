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586F92" w:rsidP="00586F92">
      <w:pPr>
        <w:pStyle w:val="Titre2"/>
        <w:rPr>
          <w:rStyle w:val="Rfrenceintense"/>
          <w:bCs/>
          <w:i w:val="0"/>
          <w:color w:val="auto"/>
          <w:spacing w:val="0"/>
          <w:sz w:val="26"/>
        </w:rPr>
      </w:pPr>
      <w:bookmarkStart w:id="0" w:name="_GoBack"/>
      <w:bookmarkEnd w:id="0"/>
      <w:r w:rsidRPr="00586F92">
        <w:rPr>
          <w:rStyle w:val="Rfrenceintense"/>
          <w:bCs/>
          <w:i w:val="0"/>
          <w:color w:val="auto"/>
          <w:spacing w:val="0"/>
          <w:sz w:val="26"/>
        </w:rPr>
        <w:t xml:space="preserve">L’environnement </w:t>
      </w:r>
      <w:r w:rsidR="004235A8">
        <w:rPr>
          <w:rStyle w:val="Rfrenceintense"/>
          <w:bCs/>
          <w:i w:val="0"/>
          <w:color w:val="auto"/>
          <w:spacing w:val="0"/>
          <w:sz w:val="26"/>
        </w:rPr>
        <w:t>E</w:t>
      </w:r>
      <w:r w:rsidRPr="00586F92">
        <w:rPr>
          <w:rStyle w:val="Rfrenceintense"/>
          <w:bCs/>
          <w:i w:val="0"/>
          <w:color w:val="auto"/>
          <w:spacing w:val="0"/>
          <w:sz w:val="26"/>
        </w:rPr>
        <w:t>clipse</w:t>
      </w:r>
      <w:r w:rsidR="004235A8">
        <w:rPr>
          <w:rStyle w:val="Rfrenceintense"/>
          <w:bCs/>
          <w:i w:val="0"/>
          <w:color w:val="auto"/>
          <w:spacing w:val="0"/>
          <w:sz w:val="26"/>
        </w:rPr>
        <w:t>.</w:t>
      </w:r>
    </w:p>
    <w:p w:rsidR="004235A8" w:rsidRDefault="004235A8" w:rsidP="004235A8">
      <w:r>
        <w:t>Eclipse est un logiciel qui est dans le domaine publique, donc libre d’utilisation basé sur une license XXX. Cet outil est à la base un éditeur de code source Java, mais sa technologie, basée sur les ‘plugins’, lui permet d’ajouter des nouvelles fonctionnalités.</w:t>
      </w:r>
    </w:p>
    <w:p w:rsidR="004235A8" w:rsidRDefault="004235A8" w:rsidP="004235A8">
      <w:r>
        <w:t>Eclipse est donc un donc un éditeur de code source dans un environement graphique avec des fonctions d’éditions et des vues permettant de gérer des projets Java, de débugguer des applications, et bien d’autres fonctions.</w:t>
      </w:r>
    </w:p>
    <w:p w:rsidR="004235A8" w:rsidRDefault="004235A8" w:rsidP="004235A8">
      <w:r>
        <w:t>Dans le cadre de ce projet, on utilise une autre possibilité offerte par Eclipse nommée RCP. RCP (Rich Client xxx) permet de développer des logiciels qui intègre des fonctionnalités d’éclipse, en fournissant toutes les ressources permettant de créer des applications avec des interface homme-machine graphiques comme par exemple une console texte pour afficher des messages, des boites de dialogue, menu, barre de boutons, aide  et autres fonctions diverses.</w:t>
      </w:r>
      <w:r w:rsidR="0057478E">
        <w:t xml:space="preserve"> </w:t>
      </w:r>
    </w:p>
    <w:p w:rsidR="004235A8" w:rsidRDefault="0057478E" w:rsidP="004235A8">
      <w:r>
        <w:t>Eclipse dans sa fonction première à l’aspect suivant</w:t>
      </w:r>
      <w:r w:rsidR="00A86C48">
        <w:t> :</w:t>
      </w:r>
    </w:p>
    <w:p w:rsidR="004235A8" w:rsidRDefault="004235A8" w:rsidP="004235A8">
      <w:r>
        <w:t xml:space="preserve">   </w:t>
      </w:r>
    </w:p>
    <w:p w:rsidR="004235A8" w:rsidRDefault="004235A8" w:rsidP="004235A8"/>
    <w:p w:rsidR="004235A8" w:rsidRPr="004235A8" w:rsidRDefault="004235A8" w:rsidP="004235A8"/>
    <w:p w:rsidR="004235A8" w:rsidRPr="004235A8" w:rsidRDefault="004235A8" w:rsidP="004235A8"/>
    <w:sectPr w:rsidR="004235A8" w:rsidRPr="004235A8" w:rsidSect="0013179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attachedTemplate r:id="rId1"/>
  <w:defaultTabStop w:val="720"/>
  <w:hyphenationZone w:val="425"/>
  <w:characterSpacingControl w:val="doNotCompress"/>
  <w:compat/>
  <w:rsids>
    <w:rsidRoot w:val="00586F92"/>
    <w:rsid w:val="00131791"/>
    <w:rsid w:val="002E4DA8"/>
    <w:rsid w:val="002E5219"/>
    <w:rsid w:val="004235A8"/>
    <w:rsid w:val="0057478E"/>
    <w:rsid w:val="00586F92"/>
    <w:rsid w:val="005C39C3"/>
    <w:rsid w:val="006F15F3"/>
    <w:rsid w:val="00A47CA8"/>
    <w:rsid w:val="00A86C48"/>
    <w:rsid w:val="00B544C5"/>
    <w:rsid w:val="00D53D28"/>
    <w:rsid w:val="00D72331"/>
    <w:rsid w:val="00E3063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2E5219"/>
    <w:pPr>
      <w:keepNext/>
      <w:keepLines/>
      <w:pageBreakBefore/>
      <w:spacing w:before="480" w:after="0"/>
      <w:jc w:val="left"/>
      <w:outlineLvl w:val="0"/>
    </w:pPr>
    <w:rPr>
      <w:rFonts w:eastAsiaTheme="majorEastAsia" w:cstheme="majorBidi"/>
      <w:b/>
      <w:bCs/>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2E5219"/>
    <w:rPr>
      <w:rFonts w:ascii="Times New Roman" w:eastAsiaTheme="majorEastAsia" w:hAnsi="Times New Roman" w:cstheme="majorBidi"/>
      <w:b/>
      <w:bCs/>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pbri\tmp\Download\perso\projet\Statcrew2\org.bpy.score.help\Doc\Manuel%20utilisateur\Chapitre%201%20-%20Description%20de%20l'outil\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modele.dotx</Template>
  <TotalTime>12</TotalTime>
  <Pages>1</Pages>
  <Words>158</Words>
  <Characters>873</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BRIAND</dc:creator>
  <cp:lastModifiedBy>Patrick BRIAND</cp:lastModifiedBy>
  <cp:revision>4</cp:revision>
  <dcterms:created xsi:type="dcterms:W3CDTF">2019-03-01T16:17:00Z</dcterms:created>
  <dcterms:modified xsi:type="dcterms:W3CDTF">2019-03-01T16:48:00Z</dcterms:modified>
</cp:coreProperties>
</file>