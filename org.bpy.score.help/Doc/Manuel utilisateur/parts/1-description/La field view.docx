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854" w:rsidRDefault="00026854" w:rsidP="00AD7BF5">
      <w:r>
        <w:t>Dans une application Eclipse, il existe deux types de fenêtres différentes, les éditeurs et les vues. Comme leurs noms le précise, les éditeurs sont des fenêtres ou l’utilisateur peut ajouter et/ou modifier de l’information tandis que les vues ne sont que des fenêtres qui permettent d’afficher des données sans que l’utilisateur ne puisse les modifier. Dans ce chapitre, on va décrire les différentes vues fournit par l’application.</w:t>
      </w:r>
      <w:bookmarkStart w:id="0" w:name="_GoBack"/>
      <w:bookmarkEnd w:id="0"/>
    </w:p>
    <w:p w:rsidR="00026854" w:rsidRDefault="00026854" w:rsidP="00AD7BF5">
      <w:pPr>
        <w:pStyle w:val="Titre4"/>
      </w:pPr>
      <w:r>
        <w:t>La ‘Field view’.</w:t>
      </w:r>
    </w:p>
    <w:p w:rsidR="00026854" w:rsidRDefault="00026854" w:rsidP="009F09F9">
      <w:r>
        <w:t>Cette vue permet d’afficher la position des joueurs dans le champ intérieur à un instant donné du match. Cette vue permet au statisticien de voir l’occupation des bases ce qui va lui apporter une aide pour la saisie et contrôler que ce qui est écrit sur la feuille de scorage est cohérant avec la situation dans le match.</w:t>
      </w:r>
    </w:p>
    <w:p w:rsidR="00026854" w:rsidRDefault="00026854" w:rsidP="00A47CA8">
      <w:pPr>
        <w:pStyle w:val="NormalAnglais"/>
        <w:rPr>
          <w:rStyle w:val="Rfrenceintense"/>
          <w:bCs w:val="0"/>
          <w:i w:val="0"/>
          <w:color w:val="auto"/>
          <w:spacing w:val="0"/>
          <w:sz w:val="24"/>
        </w:rPr>
        <w:sectPr w:rsidR="00026854" w:rsidSect="00626914">
          <w:pgSz w:w="12240" w:h="15840"/>
          <w:pgMar w:top="1417" w:right="1417" w:bottom="1417" w:left="1417" w:header="708" w:footer="708" w:gutter="0"/>
          <w:cols w:space="708"/>
          <w:docGrid w:linePitch="360"/>
        </w:sectPr>
      </w:pPr>
    </w:p>
    <w:p w:rsidR="00D53D28" w:rsidRPr="00D72331" w:rsidRDefault="00D53D28" w:rsidP="00A47CA8">
      <w:pPr>
        <w:pStyle w:val="NormalAnglais"/>
        <w:rPr>
          <w:rStyle w:val="Rfrenceintense"/>
          <w:bCs w:val="0"/>
          <w:i w:val="0"/>
          <w:color w:val="auto"/>
          <w:spacing w:val="0"/>
          <w:sz w:val="24"/>
        </w:rPr>
      </w:pPr>
    </w:p>
    <w:sectPr w:rsidR="00D53D28" w:rsidRPr="00D72331" w:rsidSect="00626914">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compat/>
  <w:rsids>
    <w:rsidRoot w:val="009F09F9"/>
    <w:rsid w:val="00026854"/>
    <w:rsid w:val="002E4DA8"/>
    <w:rsid w:val="0039386F"/>
    <w:rsid w:val="005C39C3"/>
    <w:rsid w:val="005E5BBA"/>
    <w:rsid w:val="00626914"/>
    <w:rsid w:val="006F15F3"/>
    <w:rsid w:val="00994CBA"/>
    <w:rsid w:val="009F09F9"/>
    <w:rsid w:val="00A47CA8"/>
    <w:rsid w:val="00D53D28"/>
    <w:rsid w:val="00D723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09F9"/>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pbri\tmp\Download\perso\projet\Statcrew2\org.bpy.score.help\Doc\Manuel%20utilisateur\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Template>
  <TotalTime>1</TotalTime>
  <Pages>1</Pages>
  <Words>119</Words>
  <Characters>656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BRIAND</dc:creator>
  <cp:lastModifiedBy>Patrick BRIAND</cp:lastModifiedBy>
  <cp:revision>1</cp:revision>
  <dcterms:created xsi:type="dcterms:W3CDTF">2018-12-27T17:46:00Z</dcterms:created>
  <dcterms:modified xsi:type="dcterms:W3CDTF">2018-12-27T17:47:00Z</dcterms:modified>
</cp:coreProperties>
</file>