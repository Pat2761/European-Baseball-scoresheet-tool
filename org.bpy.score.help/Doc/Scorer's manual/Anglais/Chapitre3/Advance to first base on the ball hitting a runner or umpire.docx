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8B09E2" w:rsidRDefault="00C0591B" w:rsidP="00C0591B">
      <w:pPr>
        <w:pStyle w:val="Titre3"/>
        <w:rPr>
          <w:lang w:val="en-US"/>
        </w:rPr>
      </w:pPr>
      <w:bookmarkStart w:id="0" w:name="_GoBack"/>
      <w:r w:rsidRPr="008B09E2">
        <w:rPr>
          <w:lang w:val="en-US"/>
        </w:rPr>
        <w:t>Advance to first base on the ball hitting a runner or umpire</w:t>
      </w:r>
    </w:p>
    <w:bookmarkEnd w:id="0"/>
    <w:p w:rsidR="00C0591B" w:rsidRDefault="00C0591B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EA0864" w:rsidRPr="008B09E2" w:rsidRDefault="00EA0864" w:rsidP="00EA0864">
      <w:pPr>
        <w:pStyle w:val="Texte"/>
        <w:rPr>
          <w:rStyle w:val="fontstyle21"/>
          <w:rFonts w:ascii="Times New Roman" w:hAnsi="Times New Roman" w:cstheme="minorBidi"/>
          <w:color w:val="auto"/>
          <w:sz w:val="24"/>
          <w:lang w:val="en-US"/>
        </w:rPr>
      </w:pPr>
      <w:r w:rsidRPr="008B09E2">
        <w:rPr>
          <w:rStyle w:val="fontstyle01"/>
          <w:rFonts w:ascii="Times New Roman" w:hAnsi="Times New Roman"/>
          <w:i w:val="0"/>
          <w:iCs w:val="0"/>
          <w:color w:val="auto"/>
          <w:sz w:val="24"/>
          <w:lang w:val="en-US"/>
        </w:rPr>
        <w:t xml:space="preserve">The batter becomes a runner and is entitled to first base without liability to be put out (provided he advances to and touches first base) when … a fair ball touches an umpire or a runner on fair territory before touching a fielder </w:t>
      </w:r>
      <w:r w:rsidRPr="008B09E2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 xml:space="preserve">[OBR 5.05(b)(4)]. </w:t>
      </w:r>
    </w:p>
    <w:p w:rsidR="00EA0864" w:rsidRPr="008B09E2" w:rsidRDefault="00EA0864" w:rsidP="00EA0864">
      <w:pPr>
        <w:pStyle w:val="Texte"/>
        <w:rPr>
          <w:rStyle w:val="fontstyle21"/>
          <w:rFonts w:ascii="Times New Roman" w:hAnsi="Times New Roman" w:cstheme="minorBidi"/>
          <w:color w:val="auto"/>
          <w:sz w:val="24"/>
          <w:lang w:val="en-US"/>
        </w:rPr>
      </w:pPr>
      <w:proofErr w:type="gramStart"/>
      <w:r w:rsidRPr="008B09E2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>If this happens, the ball is dead, the batter-runner is credited with a base hit, and if a runner was hit, he is automatically called out (Out by Rule 9).</w:t>
      </w:r>
      <w:proofErr w:type="gramEnd"/>
      <w:r w:rsidRPr="008B09E2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 xml:space="preserve"> Even if this is the third putout, the batter-runner is entitled to a hit. </w:t>
      </w:r>
    </w:p>
    <w:p w:rsidR="00EA0864" w:rsidRPr="008B09E2" w:rsidRDefault="00EA0864" w:rsidP="00EA0864">
      <w:pPr>
        <w:pStyle w:val="Texte"/>
        <w:rPr>
          <w:rStyle w:val="fontstyle21"/>
          <w:rFonts w:ascii="Times New Roman" w:hAnsi="Times New Roman" w:cstheme="minorBidi"/>
          <w:color w:val="auto"/>
          <w:sz w:val="24"/>
          <w:lang w:val="en-US"/>
        </w:rPr>
      </w:pPr>
      <w:r w:rsidRPr="008B09E2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 xml:space="preserve">As the ball is dead, no runners may advance unless forced. </w:t>
      </w:r>
    </w:p>
    <w:p w:rsidR="00EA0864" w:rsidRDefault="00EA0864" w:rsidP="00EA0864">
      <w:pPr>
        <w:pStyle w:val="Texte"/>
        <w:rPr>
          <w:rStyle w:val="fontstyle21"/>
          <w:rFonts w:ascii="Times New Roman" w:hAnsi="Times New Roman" w:cstheme="minorBidi"/>
          <w:color w:val="auto"/>
          <w:sz w:val="24"/>
          <w:lang w:val="en-US"/>
        </w:rPr>
      </w:pPr>
      <w:r w:rsidRPr="008B09E2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 xml:space="preserve">However, </w:t>
      </w:r>
      <w:r w:rsidRPr="008B09E2">
        <w:rPr>
          <w:rStyle w:val="fontstyle01"/>
          <w:rFonts w:ascii="Times New Roman" w:hAnsi="Times New Roman"/>
          <w:i w:val="0"/>
          <w:iCs w:val="0"/>
          <w:color w:val="auto"/>
          <w:sz w:val="24"/>
          <w:lang w:val="en-US"/>
        </w:rPr>
        <w:t xml:space="preserve">if a fair ball touches an umpire after having passed a fielder other than the pitcher, or having touched a fielder, including the pitcher, the ball is in play </w:t>
      </w:r>
      <w:r w:rsidRPr="008B09E2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>[OBR 5.05(b)(4)]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8B09E2" w:rsidRPr="00C822C6" w:rsidTr="006D54A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8B09E2" w:rsidRPr="00C822C6" w:rsidRDefault="008B09E2" w:rsidP="006D54A9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8B09E2">
              <w:rPr>
                <w:u w:val="single"/>
                <w:lang w:val="en-US"/>
              </w:rPr>
              <w:t>Example 24:</w:t>
            </w:r>
            <w:r w:rsidRPr="008B09E2">
              <w:rPr>
                <w:lang w:val="en-US"/>
              </w:rPr>
              <w:t xml:space="preserve"> With runners on first and third, the fair ball hit by the eighth batter in the line-up hits the second base umpire. The ball is dead. The batter is credited with a hit (the number alongside the symbol identifies the area where the hit occurred). Of the runners on base, only the forced runner to second base advances.</w:t>
            </w:r>
          </w:p>
        </w:tc>
      </w:tr>
      <w:tr w:rsidR="008B09E2" w:rsidTr="006D54A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8B09E2" w:rsidRDefault="008B09E2" w:rsidP="006D54A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8B09E2" w:rsidRPr="00F427EF" w:rsidRDefault="008B09E2" w:rsidP="006D54A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8B09E2" w:rsidRPr="00F427EF" w:rsidRDefault="008B09E2" w:rsidP="006D54A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8B09E2" w:rsidRPr="00F427EF" w:rsidRDefault="008B09E2" w:rsidP="006D54A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8B09E2" w:rsidRDefault="008B09E2" w:rsidP="006D54A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8B09E2" w:rsidRPr="008B09E2" w:rsidTr="006D54A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8B09E2" w:rsidRDefault="008B09E2" w:rsidP="006D54A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8B09E2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2562860"/>
                  <wp:effectExtent l="0" t="19050" r="67945" b="6604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2562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8B09E2" w:rsidRDefault="008B09E2" w:rsidP="006D54A9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8B09E2" w:rsidRDefault="008B09E2" w:rsidP="008B09E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premier batteur gagne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8B09E2" w:rsidRDefault="008B09E2" w:rsidP="008B09E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8B09E2" w:rsidRDefault="008B09E2" w:rsidP="008B09E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8B09E2" w:rsidRDefault="008B09E2" w:rsidP="008B09E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second batteur frappe un hit dans le champ droit, le coureur avance de deux bases */</w:t>
            </w:r>
          </w:p>
          <w:p w:rsidR="008B09E2" w:rsidRDefault="008B09E2" w:rsidP="008B09E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1B9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8B09E2" w:rsidRDefault="008B09E2" w:rsidP="008B09E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8B09E2" w:rsidRDefault="008B09E2" w:rsidP="008B09E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batteur suivant frappe une balle vers la deuxième base qui touche l'arbitre.  */</w:t>
            </w:r>
          </w:p>
          <w:p w:rsidR="008B09E2" w:rsidRDefault="008B09E2" w:rsidP="008B09E2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8B09E2" w:rsidRPr="008B09E2" w:rsidRDefault="008B09E2" w:rsidP="008B09E2">
            <w:pPr>
              <w:pStyle w:val="Exemple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8B09E2" w:rsidRPr="008B09E2" w:rsidRDefault="008B09E2" w:rsidP="006D54A9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8B09E2" w:rsidRPr="008B09E2" w:rsidRDefault="00E416BB" w:rsidP="006D54A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2530000"/>
                  <wp:effectExtent l="19050" t="0" r="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253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09E2" w:rsidRPr="008B09E2" w:rsidRDefault="008B09E2" w:rsidP="00EA0864">
      <w:pPr>
        <w:pStyle w:val="Texte"/>
        <w:rPr>
          <w:rStyle w:val="fontstyle21"/>
          <w:rFonts w:ascii="Times New Roman" w:hAnsi="Times New Roman" w:cstheme="minorBidi"/>
          <w:color w:val="auto"/>
          <w:sz w:val="24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E416BB" w:rsidRPr="00C822C6" w:rsidTr="006D54A9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E416BB" w:rsidRPr="008B09E2" w:rsidRDefault="00E416BB" w:rsidP="00E416BB">
            <w:pPr>
              <w:pStyle w:val="Exemple"/>
              <w:rPr>
                <w:lang w:val="en-US"/>
              </w:rPr>
            </w:pPr>
            <w:r w:rsidRPr="008B09E2">
              <w:rPr>
                <w:u w:val="single"/>
                <w:lang w:val="en-US"/>
              </w:rPr>
              <w:t>Example 25:</w:t>
            </w:r>
            <w:r w:rsidRPr="008B09E2">
              <w:rPr>
                <w:lang w:val="en-US"/>
              </w:rPr>
              <w:t xml:space="preserve"> With less than two out and runners on first and third, the hindmost runner is hit by a ground ball from the third batter. </w:t>
            </w:r>
          </w:p>
          <w:p w:rsidR="00E416BB" w:rsidRPr="008B09E2" w:rsidRDefault="00E416BB" w:rsidP="00E416BB">
            <w:pPr>
              <w:pStyle w:val="Exemple"/>
              <w:rPr>
                <w:lang w:val="en-US"/>
              </w:rPr>
            </w:pPr>
            <w:r w:rsidRPr="008B09E2">
              <w:rPr>
                <w:lang w:val="en-US"/>
              </w:rPr>
              <w:t xml:space="preserve">The hit runner is called out (Out by Rule 9). </w:t>
            </w:r>
          </w:p>
          <w:p w:rsidR="00E416BB" w:rsidRPr="00E416BB" w:rsidRDefault="00E416BB" w:rsidP="006D54A9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4"/>
                <w:szCs w:val="22"/>
                <w:lang w:val="en-US"/>
              </w:rPr>
            </w:pPr>
            <w:r w:rsidRPr="008B09E2">
              <w:rPr>
                <w:lang w:val="en-US"/>
              </w:rPr>
              <w:lastRenderedPageBreak/>
              <w:t>The batter-runner is awarded first base on the hit. If a run is scored as a result of this action by the unforced runner it does not count, and the player therefore has to return to the base he occupied previously.</w:t>
            </w:r>
          </w:p>
        </w:tc>
      </w:tr>
      <w:tr w:rsidR="00E416BB" w:rsidTr="006D54A9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E416BB" w:rsidRDefault="00E416BB" w:rsidP="006D54A9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lastRenderedPageBreak/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E416BB" w:rsidRPr="00F427EF" w:rsidRDefault="00E416BB" w:rsidP="006D54A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E416BB" w:rsidRPr="00F427EF" w:rsidRDefault="00E416BB" w:rsidP="006D54A9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E416BB" w:rsidRPr="00F427EF" w:rsidRDefault="00E416BB" w:rsidP="006D54A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E416BB" w:rsidRDefault="00E416BB" w:rsidP="006D54A9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E416BB" w:rsidRPr="008B09E2" w:rsidTr="006D54A9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E416BB" w:rsidRDefault="00E416BB" w:rsidP="006D54A9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E416BB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5500" cy="2514600"/>
                  <wp:effectExtent l="0" t="19050" r="69850" b="57150"/>
                  <wp:docPr id="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25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E416BB" w:rsidRDefault="00E416BB" w:rsidP="006D54A9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frappe un hit en champ droit */</w:t>
            </w:r>
          </w:p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1B9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batteur suivant frappe une balle vers le défenseur de la troisième base qui récupère la balle ais commet une erreur en la relayant */</w:t>
            </w:r>
          </w:p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avance sur la frappe et gagne une base supplémentaire sur l'erreur */</w:t>
            </w:r>
          </w:p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E5T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, runner1 -&gt;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(2)}</w:t>
            </w:r>
          </w:p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batteur suivant frappe une balle qui touche le coureur venant de la première base */</w:t>
            </w:r>
          </w:p>
          <w:p w:rsidR="00E416BB" w:rsidRDefault="00E416BB" w:rsidP="00E416BB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, runner1 -&gt; </w:t>
            </w:r>
            <w:r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OBR9-4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E416BB" w:rsidRPr="008B09E2" w:rsidRDefault="00E416BB" w:rsidP="006D54A9">
            <w:pPr>
              <w:pStyle w:val="Exemple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E416BB" w:rsidRPr="008B09E2" w:rsidRDefault="00E416BB" w:rsidP="006D54A9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E416BB" w:rsidRPr="008B09E2" w:rsidRDefault="00E416BB" w:rsidP="006D54A9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2618057"/>
                  <wp:effectExtent l="19050" t="0" r="0" b="0"/>
                  <wp:docPr id="10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2618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7C0B" w:rsidRPr="008B09E2" w:rsidRDefault="00787C0B" w:rsidP="00787C0B">
      <w:pPr>
        <w:pStyle w:val="Texte"/>
        <w:ind w:firstLine="0"/>
        <w:rPr>
          <w:lang w:val="en-US"/>
        </w:rPr>
      </w:pPr>
      <w:r w:rsidRPr="008B09E2">
        <w:rPr>
          <w:rFonts w:ascii="Calibri-Bold" w:hAnsi="Calibri-Bold"/>
          <w:b/>
          <w:bCs/>
          <w:lang w:val="en-US"/>
        </w:rPr>
        <w:t xml:space="preserve">ATTENTION: </w:t>
      </w:r>
      <w:r w:rsidRPr="008B09E2">
        <w:rPr>
          <w:lang w:val="en-US"/>
        </w:rPr>
        <w:t xml:space="preserve">If a runner not touching a base is hit by an infield fly, the batter is called out (Out by Rule 8) as well as the runner (Out by Rule 9). This is a double play. </w:t>
      </w:r>
    </w:p>
    <w:p w:rsidR="00787C0B" w:rsidRPr="008B09E2" w:rsidRDefault="00787C0B" w:rsidP="00787C0B">
      <w:pPr>
        <w:pStyle w:val="Texte"/>
        <w:rPr>
          <w:lang w:val="en-US"/>
        </w:rPr>
      </w:pPr>
      <w:r w:rsidRPr="008B09E2">
        <w:rPr>
          <w:lang w:val="en-US"/>
        </w:rPr>
        <w:t xml:space="preserve">If, on the other hand, the runner is hit by an infield fly while in contact with the base, only the batter is declared out. </w:t>
      </w:r>
    </w:p>
    <w:p w:rsidR="00787C0B" w:rsidRPr="008B09E2" w:rsidRDefault="00787C0B" w:rsidP="00787C0B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 w:rsidRPr="008B09E2">
        <w:rPr>
          <w:lang w:val="en-US"/>
        </w:rPr>
        <w:t xml:space="preserve">Note that in an infield fly situation the ball is </w:t>
      </w:r>
      <w:proofErr w:type="gramStart"/>
      <w:r w:rsidRPr="008B09E2">
        <w:rPr>
          <w:lang w:val="en-US"/>
        </w:rPr>
        <w:t>live</w:t>
      </w:r>
      <w:proofErr w:type="gramEnd"/>
      <w:r w:rsidRPr="008B09E2">
        <w:rPr>
          <w:lang w:val="en-US"/>
        </w:rPr>
        <w:t xml:space="preserve"> and in play, and therefore all runners may advance at their own risk.</w:t>
      </w:r>
    </w:p>
    <w:p w:rsidR="006C3518" w:rsidRPr="008B09E2" w:rsidRDefault="006C3518" w:rsidP="00EA0864">
      <w:pPr>
        <w:pStyle w:val="Exempl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p w:rsidR="006C3518" w:rsidRPr="008B09E2" w:rsidRDefault="006C3518" w:rsidP="00EA0864">
      <w:pPr>
        <w:pStyle w:val="Exempl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p w:rsidR="006C3518" w:rsidRPr="008B09E2" w:rsidRDefault="006C3518" w:rsidP="00EA0864">
      <w:pPr>
        <w:pStyle w:val="Exempl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p w:rsidR="006C3518" w:rsidRPr="008B09E2" w:rsidRDefault="006C3518" w:rsidP="00EA0864">
      <w:pPr>
        <w:pStyle w:val="Exempl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6C3518" w:rsidRPr="008B09E2" w:rsidSect="001A37E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9F7527"/>
    <w:rsid w:val="001A37ED"/>
    <w:rsid w:val="001D16F9"/>
    <w:rsid w:val="002E4DA8"/>
    <w:rsid w:val="005C39C3"/>
    <w:rsid w:val="006C3518"/>
    <w:rsid w:val="006F15F3"/>
    <w:rsid w:val="00787C0B"/>
    <w:rsid w:val="008B09E2"/>
    <w:rsid w:val="009F7527"/>
    <w:rsid w:val="00A47CA8"/>
    <w:rsid w:val="00C0591B"/>
    <w:rsid w:val="00D53D28"/>
    <w:rsid w:val="00D72331"/>
    <w:rsid w:val="00E416BB"/>
    <w:rsid w:val="00EA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EA0864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EA0864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13</TotalTime>
  <Pages>2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7</cp:revision>
  <dcterms:created xsi:type="dcterms:W3CDTF">2019-02-08T10:06:00Z</dcterms:created>
  <dcterms:modified xsi:type="dcterms:W3CDTF">2019-05-15T06:34:00Z</dcterms:modified>
</cp:coreProperties>
</file>