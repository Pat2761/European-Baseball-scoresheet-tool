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D28" w:rsidRDefault="007754F4" w:rsidP="007754F4">
      <w:pPr>
        <w:pStyle w:val="Titre3"/>
      </w:pPr>
      <w:r>
        <w:t>Advancing on a putout</w:t>
      </w:r>
    </w:p>
    <w:p w:rsidR="007754F4" w:rsidRPr="00D72331" w:rsidRDefault="007754F4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bookmarkStart w:id="0" w:name="_GoBack"/>
      <w:bookmarkEnd w:id="0"/>
    </w:p>
    <w:sectPr w:rsidR="007754F4" w:rsidRPr="00D723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6D"/>
    <w:rsid w:val="002E4DA8"/>
    <w:rsid w:val="0058416D"/>
    <w:rsid w:val="005C39C3"/>
    <w:rsid w:val="006F15F3"/>
    <w:rsid w:val="007754F4"/>
    <w:rsid w:val="00A47CA8"/>
    <w:rsid w:val="00D53D28"/>
    <w:rsid w:val="00D7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BE7DC"/>
  <w15:chartTrackingRefBased/>
  <w15:docId w15:val="{9100AFD5-8F03-44E4-90D6-89AC9AD0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styleId="Grilledetableauclaire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styleId="Tableausimp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Briand, Patrick</cp:lastModifiedBy>
  <cp:revision>2</cp:revision>
  <dcterms:created xsi:type="dcterms:W3CDTF">2019-02-08T10:07:00Z</dcterms:created>
  <dcterms:modified xsi:type="dcterms:W3CDTF">2019-02-12T14:40:00Z</dcterms:modified>
</cp:coreProperties>
</file>