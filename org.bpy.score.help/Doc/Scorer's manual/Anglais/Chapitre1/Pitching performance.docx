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9ED" w:rsidRPr="00E84D48" w:rsidRDefault="009662A8" w:rsidP="009662A8">
      <w:pPr>
        <w:pStyle w:val="Titre3"/>
        <w:rPr>
          <w:lang w:val="en-GB"/>
        </w:rPr>
      </w:pPr>
      <w:proofErr w:type="gramStart"/>
      <w:r w:rsidRPr="00E84D48">
        <w:rPr>
          <w:lang w:val="en-GB"/>
        </w:rPr>
        <w:t>Pitching performance</w:t>
      </w:r>
      <w:bookmarkStart w:id="0" w:name="_GoBack"/>
      <w:bookmarkEnd w:id="0"/>
      <w:r w:rsidR="00B63C83" w:rsidRPr="00E84D48">
        <w:rPr>
          <w:lang w:val="en-GB"/>
        </w:rPr>
        <w:t>.</w:t>
      </w:r>
      <w:proofErr w:type="gramEnd"/>
    </w:p>
    <w:p w:rsidR="00B63C83" w:rsidRPr="00E84D48" w:rsidRDefault="00B63C83" w:rsidP="00B63C83">
      <w:pPr>
        <w:rPr>
          <w:lang w:val="en-GB"/>
        </w:rPr>
      </w:pPr>
    </w:p>
    <w:p w:rsidR="00B63C83" w:rsidRDefault="00B63C83" w:rsidP="00B63C8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Next we have a summary table of pitching performance. </w:t>
      </w:r>
    </w:p>
    <w:p w:rsidR="005F3D48" w:rsidRDefault="009F4093" w:rsidP="009F4093">
      <w:pPr>
        <w:pStyle w:val="Texte"/>
        <w:ind w:firstLine="0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>
        <w:rPr>
          <w:noProof/>
          <w:szCs w:val="20"/>
          <w:lang w:eastAsia="fr-FR"/>
        </w:rPr>
        <w:drawing>
          <wp:inline distT="0" distB="0" distL="0" distR="0">
            <wp:extent cx="1974850" cy="318135"/>
            <wp:effectExtent l="0" t="19050" r="82550" b="6286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3C83" w:rsidRDefault="00B63C83" w:rsidP="009F4093">
      <w:pPr>
        <w:pStyle w:val="Texte"/>
        <w:ind w:firstLine="0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Next to the </w:t>
      </w:r>
      <w:proofErr w:type="spellStart"/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defense</w:t>
      </w:r>
      <w:proofErr w:type="spellEnd"/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section there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are spaces for each pitcher’s fielding</w:t>
      </w:r>
      <w:r w:rsid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performance. The </w:t>
      </w:r>
      <w:proofErr w:type="spellStart"/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defense</w:t>
      </w:r>
      <w:proofErr w:type="spellEnd"/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section is only used if there is a Designated Hitter in the batting order. 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B63C83" w:rsidRPr="00B63C83" w:rsidRDefault="00B63C83" w:rsidP="00B63C83">
      <w:pPr>
        <w:pStyle w:val="Texte"/>
        <w:rPr>
          <w:lang w:val="en-GB"/>
        </w:rPr>
      </w:pP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left-hand boxes of the pitchers’ table under the letter “T” are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B63C8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completed as follows:</w:t>
      </w:r>
    </w:p>
    <w:p w:rsidR="00B63C83" w:rsidRDefault="00B63C83" w:rsidP="00B63C83">
      <w:pPr>
        <w:pStyle w:val="Texte"/>
        <w:rPr>
          <w:lang w:val="en-GB"/>
        </w:rPr>
      </w:pPr>
    </w:p>
    <w:p w:rsidR="009F4093" w:rsidRDefault="009F4093" w:rsidP="009F4093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proofErr w:type="gramStart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in</w:t>
      </w:r>
      <w:proofErr w:type="gramEnd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the position column, put “R” or “L” to indicate whether the pitcher is right- or left-handed.</w:t>
      </w:r>
    </w:p>
    <w:p w:rsidR="009F4093" w:rsidRDefault="009F4093" w:rsidP="009F4093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proofErr w:type="gramStart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write</w:t>
      </w:r>
      <w:proofErr w:type="gramEnd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the name of the pitchers in full: surname in block capitals and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then first name in small letters, in the order in which they pitched.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9F4093" w:rsidRDefault="009F4093" w:rsidP="009F4093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proofErr w:type="gramStart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next</w:t>
      </w:r>
      <w:proofErr w:type="gramEnd"/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is the column for shirt numbers, the shirt numbers of the pitchers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9F4093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are noted.</w:t>
      </w:r>
    </w:p>
    <w:p w:rsidR="00C16B98" w:rsidRDefault="00C16B98" w:rsidP="00C16B98">
      <w:pPr>
        <w:pStyle w:val="Texte"/>
        <w:ind w:left="720" w:firstLine="0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</w:p>
    <w:p w:rsidR="00C16B98" w:rsidRPr="00C63244" w:rsidRDefault="00C16B98" w:rsidP="00C16B98">
      <w:pPr>
        <w:pStyle w:val="Texte"/>
        <w:ind w:firstLine="0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     </w:t>
      </w:r>
      <w:r w:rsidR="009F4093"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column W/L/S should indicate whether the pitcher is the winning</w:t>
      </w:r>
      <w:r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="009F4093"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or losing pitcher or </w:t>
      </w:r>
      <w:r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g</w:t>
      </w:r>
      <w:r w:rsidR="009F4093"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ets a save.</w:t>
      </w:r>
      <w:r w:rsidRPr="00C63244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C16B98" w:rsidRDefault="009F4093" w:rsidP="00C16B98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Under the heading “PITCHERS” there are six lines, which are used for</w:t>
      </w:r>
      <w:r w:rsidR="00C16B98"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starting pitcher and his substitutes.</w:t>
      </w:r>
      <w:r w:rsidR="00C16B98"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D53D28" w:rsidRDefault="009F4093" w:rsidP="00C16B98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At the end of the column the totals of each individual column are</w:t>
      </w:r>
      <w:r w:rsidR="00C16B98"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recorded, even in the event that a single pitcher was used.</w:t>
      </w:r>
      <w:r w:rsidR="00C16B98" w:rsidRPr="00C16B98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F95A6D" w:rsidRDefault="00037985" w:rsidP="00C16B98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037985">
        <w:rPr>
          <w:noProof/>
          <w:szCs w:val="20"/>
          <w:lang w:eastAsia="fr-FR"/>
        </w:rPr>
        <w:drawing>
          <wp:inline distT="0" distB="0" distL="0" distR="0">
            <wp:extent cx="5118100" cy="589915"/>
            <wp:effectExtent l="0" t="19050" r="82550" b="57785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58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BF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szCs w:val="24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Total number of Batters Faced.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AB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batters officially At Bat against pitcher.</w:t>
            </w:r>
          </w:p>
        </w:tc>
      </w:tr>
      <w:tr w:rsidR="00714631" w:rsidRPr="003F7A02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</w:pP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Number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 xml:space="preserve"> of </w:t>
            </w: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Runs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 xml:space="preserve"> </w:t>
            </w: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allowed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Earned Runs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P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lastRenderedPageBreak/>
              <w:t>H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 xml:space="preserve">Number of Hits allowed. </w:t>
            </w:r>
            <w:r w:rsidRPr="00714631">
              <w:rPr>
                <w:rStyle w:val="fontstyle21"/>
                <w:rFonts w:ascii="Times New Roman" w:hAnsi="Times New Roman"/>
                <w:b/>
                <w:color w:val="auto"/>
                <w:sz w:val="22"/>
                <w:lang w:val="en-GB"/>
              </w:rPr>
              <w:t>ATTENTION:</w:t>
            </w:r>
            <w:r w:rsidRPr="00714631">
              <w:rPr>
                <w:rStyle w:val="fontstyle21"/>
                <w:rFonts w:ascii="Times New Roman" w:hAnsi="Times New Roman"/>
                <w:color w:val="auto"/>
                <w:sz w:val="22"/>
                <w:lang w:val="en-GB"/>
              </w:rPr>
              <w:t xml:space="preserve"> </w:t>
            </w: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This includes all safe hits, not just singles.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2B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two-base hits / doubles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3B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three-base hits / triples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HR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Home Runs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SH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Sacrifice Hits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SF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Sacrifice Flies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BB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Total number of Bases on Balls allowed (including intentional).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IBB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Separate listing of any Intentional Bases on Balls allowed.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HP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batters Hit by Pitched balls.</w:t>
            </w:r>
          </w:p>
        </w:tc>
      </w:tr>
      <w:tr w:rsidR="00714631" w:rsidRPr="00E84D48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IO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GB"/>
              </w:rPr>
            </w:pPr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  <w:t>Number of batters who reached first base through Interference or Obstruction.</w:t>
            </w:r>
          </w:p>
        </w:tc>
      </w:tr>
      <w:tr w:rsidR="00714631" w:rsidRPr="003F7A02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K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</w:pP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Number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 xml:space="preserve"> of </w:t>
            </w: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striKeouts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.</w:t>
            </w:r>
          </w:p>
        </w:tc>
      </w:tr>
      <w:tr w:rsidR="00714631" w:rsidRPr="003F7A02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WP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</w:pP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Number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 xml:space="preserve"> of Wild </w:t>
            </w: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Pitches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.</w:t>
            </w:r>
          </w:p>
        </w:tc>
      </w:tr>
      <w:tr w:rsidR="00714631" w:rsidRPr="003F7A02" w:rsidTr="00714631">
        <w:tc>
          <w:tcPr>
            <w:tcW w:w="2405" w:type="dxa"/>
          </w:tcPr>
          <w:p w:rsidR="00714631" w:rsidRDefault="00714631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BK</w:t>
            </w:r>
          </w:p>
        </w:tc>
        <w:tc>
          <w:tcPr>
            <w:tcW w:w="6991" w:type="dxa"/>
          </w:tcPr>
          <w:p w:rsidR="00714631" w:rsidRPr="00714631" w:rsidRDefault="00714631" w:rsidP="00714631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</w:pP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Number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 xml:space="preserve"> of </w:t>
            </w:r>
            <w:proofErr w:type="spellStart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BalKs</w:t>
            </w:r>
            <w:proofErr w:type="spellEnd"/>
            <w:r w:rsidRPr="00714631">
              <w:rPr>
                <w:rStyle w:val="fontstyle01"/>
                <w:rFonts w:ascii="Times New Roman" w:hAnsi="Times New Roman" w:cstheme="minorBidi"/>
                <w:color w:val="auto"/>
                <w:sz w:val="22"/>
              </w:rPr>
              <w:t>.</w:t>
            </w:r>
          </w:p>
        </w:tc>
      </w:tr>
    </w:tbl>
    <w:p w:rsidR="00714631" w:rsidRDefault="00714631" w:rsidP="00C16B98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</w:p>
    <w:p w:rsidR="00714631" w:rsidRPr="00C16B98" w:rsidRDefault="00714631" w:rsidP="00C16B98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</w:p>
    <w:sectPr w:rsidR="00714631" w:rsidRPr="00C16B98" w:rsidSect="00AF3D0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47A14"/>
    <w:multiLevelType w:val="hybridMultilevel"/>
    <w:tmpl w:val="25D4B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3F398E"/>
    <w:rsid w:val="00037985"/>
    <w:rsid w:val="00222E8F"/>
    <w:rsid w:val="002720EC"/>
    <w:rsid w:val="002E4DA8"/>
    <w:rsid w:val="003F398E"/>
    <w:rsid w:val="004929ED"/>
    <w:rsid w:val="005C39C3"/>
    <w:rsid w:val="005F3D48"/>
    <w:rsid w:val="006F15F3"/>
    <w:rsid w:val="00714631"/>
    <w:rsid w:val="007515DA"/>
    <w:rsid w:val="0090774A"/>
    <w:rsid w:val="009662A8"/>
    <w:rsid w:val="009E513D"/>
    <w:rsid w:val="009F4093"/>
    <w:rsid w:val="00A47CA8"/>
    <w:rsid w:val="00AF3D0A"/>
    <w:rsid w:val="00B63C83"/>
    <w:rsid w:val="00BF7FF1"/>
    <w:rsid w:val="00C16B98"/>
    <w:rsid w:val="00C63244"/>
    <w:rsid w:val="00D53D28"/>
    <w:rsid w:val="00D72331"/>
    <w:rsid w:val="00E84D48"/>
    <w:rsid w:val="00F63A58"/>
    <w:rsid w:val="00F95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63C8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9F4093"/>
    <w:rPr>
      <w:rFonts w:ascii="Symbol" w:hAnsi="Symbol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74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18</cp:revision>
  <dcterms:created xsi:type="dcterms:W3CDTF">2019-02-08T09:55:00Z</dcterms:created>
  <dcterms:modified xsi:type="dcterms:W3CDTF">2019-05-10T09:12:00Z</dcterms:modified>
</cp:coreProperties>
</file>