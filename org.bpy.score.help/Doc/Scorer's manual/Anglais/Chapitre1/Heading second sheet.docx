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0BE" w:rsidRDefault="00D071DF" w:rsidP="00D071DF">
      <w:pPr>
        <w:pStyle w:val="Titre3"/>
      </w:pPr>
      <w:r>
        <w:t>Heading second sheet</w:t>
      </w:r>
    </w:p>
    <w:p w:rsidR="00510CD0" w:rsidRDefault="00510CD0" w:rsidP="00510CD0"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133460</wp:posOffset>
            </wp:positionH>
            <wp:positionV relativeFrom="paragraph">
              <wp:posOffset>402148</wp:posOffset>
            </wp:positionV>
            <wp:extent cx="5972810" cy="556260"/>
            <wp:effectExtent l="38100" t="38100" r="104140" b="91440"/>
            <wp:wrapTight wrapText="bothSides">
              <wp:wrapPolygon edited="0">
                <wp:start x="0" y="-1479"/>
                <wp:lineTo x="-138" y="-740"/>
                <wp:lineTo x="-138" y="21452"/>
                <wp:lineTo x="-69" y="24411"/>
                <wp:lineTo x="21770" y="24411"/>
                <wp:lineTo x="21770" y="22932"/>
                <wp:lineTo x="21908" y="11836"/>
                <wp:lineTo x="21908" y="11096"/>
                <wp:lineTo x="21701" y="0"/>
                <wp:lineTo x="21701" y="-1479"/>
                <wp:lineTo x="0" y="-1479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62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510CD0" w:rsidRDefault="00510CD0" w:rsidP="00510CD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05"/>
        <w:gridCol w:w="6991"/>
      </w:tblGrid>
      <w:tr w:rsidR="00510CD0" w:rsidRPr="00797F75" w:rsidTr="009736B0">
        <w:tc>
          <w:tcPr>
            <w:tcW w:w="2405" w:type="dxa"/>
          </w:tcPr>
          <w:p w:rsidR="00510CD0" w:rsidRDefault="00510CD0" w:rsidP="00233245">
            <w:pPr>
              <w:pStyle w:val="Texte"/>
              <w:ind w:firstLine="0"/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Tournament</w:t>
            </w:r>
          </w:p>
        </w:tc>
        <w:tc>
          <w:tcPr>
            <w:tcW w:w="6991" w:type="dxa"/>
          </w:tcPr>
          <w:p w:rsidR="006C2566" w:rsidRPr="006C2B61" w:rsidRDefault="00510CD0" w:rsidP="00233245">
            <w:pPr>
              <w:pStyle w:val="Texte"/>
              <w:ind w:firstLine="0"/>
              <w:rPr>
                <w:lang w:val="en-US"/>
              </w:rPr>
            </w:pPr>
            <w:r w:rsidRPr="00C57620">
              <w:rPr>
                <w:lang w:val="en-US"/>
              </w:rPr>
              <w:t>Write the name of the competition (Olympic Games,</w:t>
            </w:r>
            <w:r w:rsidR="00797F75">
              <w:rPr>
                <w:lang w:val="en-US"/>
              </w:rPr>
              <w:t xml:space="preserve"> </w:t>
            </w:r>
            <w:r w:rsidRPr="006C2B61">
              <w:rPr>
                <w:lang w:val="en-US"/>
              </w:rPr>
              <w:t>World Cup, Intercontinental Cup, etc.).</w:t>
            </w:r>
          </w:p>
        </w:tc>
      </w:tr>
      <w:tr w:rsidR="006C2566" w:rsidRPr="00797F75" w:rsidTr="009736B0">
        <w:tc>
          <w:tcPr>
            <w:tcW w:w="2405" w:type="dxa"/>
          </w:tcPr>
          <w:p w:rsidR="006C2566" w:rsidRPr="006C2566" w:rsidRDefault="006C2566" w:rsidP="00233245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Game</w:t>
            </w:r>
          </w:p>
        </w:tc>
        <w:tc>
          <w:tcPr>
            <w:tcW w:w="6991" w:type="dxa"/>
          </w:tcPr>
          <w:p w:rsidR="006C2566" w:rsidRPr="006C2566" w:rsidRDefault="006C2566" w:rsidP="00593B23">
            <w:pPr>
              <w:pStyle w:val="Texte"/>
              <w:ind w:firstLine="0"/>
              <w:rPr>
                <w:lang w:val="en-US"/>
              </w:rPr>
            </w:pPr>
            <w:r w:rsidRPr="006C2566">
              <w:rPr>
                <w:lang w:val="en-US"/>
              </w:rPr>
              <w:t>Game number according to the official schedule.</w:t>
            </w:r>
          </w:p>
        </w:tc>
      </w:tr>
      <w:tr w:rsidR="006C2566" w:rsidRPr="00797F75" w:rsidTr="009736B0">
        <w:tc>
          <w:tcPr>
            <w:tcW w:w="2405" w:type="dxa"/>
          </w:tcPr>
          <w:p w:rsidR="006C2566" w:rsidRPr="006C2566" w:rsidRDefault="006C2566" w:rsidP="00233245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6991" w:type="dxa"/>
          </w:tcPr>
          <w:p w:rsidR="006C2566" w:rsidRPr="006C2566" w:rsidRDefault="006C2566" w:rsidP="00593B23">
            <w:pPr>
              <w:pStyle w:val="Texte"/>
              <w:ind w:firstLine="0"/>
              <w:rPr>
                <w:lang w:val="en-US"/>
              </w:rPr>
            </w:pPr>
            <w:r w:rsidRPr="006C2566">
              <w:rPr>
                <w:lang w:val="en-US"/>
              </w:rPr>
              <w:t>City where game takes place.</w:t>
            </w:r>
          </w:p>
        </w:tc>
      </w:tr>
      <w:tr w:rsidR="006C2566" w:rsidRPr="00797F75" w:rsidTr="009736B0">
        <w:tc>
          <w:tcPr>
            <w:tcW w:w="2405" w:type="dxa"/>
          </w:tcPr>
          <w:p w:rsidR="006C2566" w:rsidRDefault="006C2566" w:rsidP="00233245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991" w:type="dxa"/>
          </w:tcPr>
          <w:p w:rsidR="006C2566" w:rsidRPr="006C2566" w:rsidRDefault="006C2566" w:rsidP="00593B23">
            <w:pPr>
              <w:pStyle w:val="Texte"/>
              <w:ind w:firstLine="0"/>
              <w:rPr>
                <w:lang w:val="en-US"/>
              </w:rPr>
            </w:pPr>
            <w:r w:rsidRPr="006C2566">
              <w:rPr>
                <w:lang w:val="en-US"/>
              </w:rPr>
              <w:t>Day, month and year of the game.</w:t>
            </w:r>
          </w:p>
        </w:tc>
      </w:tr>
      <w:tr w:rsidR="006C2566" w:rsidRPr="006C2B61" w:rsidTr="009736B0">
        <w:tc>
          <w:tcPr>
            <w:tcW w:w="2405" w:type="dxa"/>
          </w:tcPr>
          <w:p w:rsidR="006C2566" w:rsidRDefault="006C2566" w:rsidP="00233245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Visitor</w:t>
            </w:r>
          </w:p>
        </w:tc>
        <w:tc>
          <w:tcPr>
            <w:tcW w:w="6991" w:type="dxa"/>
          </w:tcPr>
          <w:p w:rsidR="006C2566" w:rsidRPr="006C2566" w:rsidRDefault="006C2566" w:rsidP="00593B23">
            <w:pPr>
              <w:pStyle w:val="Texte"/>
              <w:ind w:firstLine="0"/>
              <w:rPr>
                <w:lang w:val="en-US"/>
              </w:rPr>
            </w:pPr>
            <w:r>
              <w:t>Name of visiting team.</w:t>
            </w:r>
          </w:p>
        </w:tc>
      </w:tr>
      <w:tr w:rsidR="006C2566" w:rsidRPr="006C2B61" w:rsidTr="009736B0">
        <w:tc>
          <w:tcPr>
            <w:tcW w:w="2405" w:type="dxa"/>
          </w:tcPr>
          <w:p w:rsidR="006C2566" w:rsidRDefault="006C2566" w:rsidP="00233245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Home team</w:t>
            </w:r>
          </w:p>
        </w:tc>
        <w:tc>
          <w:tcPr>
            <w:tcW w:w="6991" w:type="dxa"/>
          </w:tcPr>
          <w:p w:rsidR="006C2566" w:rsidRDefault="006C2566" w:rsidP="00593B23">
            <w:pPr>
              <w:pStyle w:val="Texte"/>
              <w:ind w:firstLine="0"/>
            </w:pPr>
            <w:r>
              <w:t>Name of home team.</w:t>
            </w:r>
          </w:p>
        </w:tc>
      </w:tr>
      <w:tr w:rsidR="006C2566" w:rsidRPr="00797F75" w:rsidTr="009736B0">
        <w:tc>
          <w:tcPr>
            <w:tcW w:w="2405" w:type="dxa"/>
          </w:tcPr>
          <w:p w:rsidR="006C2566" w:rsidRDefault="006C2566" w:rsidP="00233245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Attendance</w:t>
            </w:r>
          </w:p>
        </w:tc>
        <w:tc>
          <w:tcPr>
            <w:tcW w:w="6991" w:type="dxa"/>
          </w:tcPr>
          <w:p w:rsidR="006C2566" w:rsidRPr="00593B23" w:rsidRDefault="006C2566" w:rsidP="00593B23">
            <w:pPr>
              <w:pStyle w:val="Texte"/>
              <w:ind w:firstLine="0"/>
              <w:rPr>
                <w:lang w:val="en-US"/>
              </w:rPr>
            </w:pPr>
            <w:r w:rsidRPr="006C2566">
              <w:rPr>
                <w:lang w:val="en-US"/>
              </w:rPr>
              <w:t>Number of official attendance as provided by Technical</w:t>
            </w:r>
            <w:r w:rsidR="00797F75">
              <w:rPr>
                <w:lang w:val="en-US"/>
              </w:rPr>
              <w:t xml:space="preserve"> </w:t>
            </w:r>
            <w:r w:rsidRPr="00593B23">
              <w:rPr>
                <w:lang w:val="en-US"/>
              </w:rPr>
              <w:t>Commissioner [OBR 9.02(m)]</w:t>
            </w:r>
          </w:p>
        </w:tc>
      </w:tr>
      <w:tr w:rsidR="006C2566" w:rsidRPr="00797F75" w:rsidTr="009736B0">
        <w:tc>
          <w:tcPr>
            <w:tcW w:w="2405" w:type="dxa"/>
          </w:tcPr>
          <w:p w:rsidR="006C2566" w:rsidRDefault="006C2566" w:rsidP="00233245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Weather</w:t>
            </w:r>
          </w:p>
        </w:tc>
        <w:tc>
          <w:tcPr>
            <w:tcW w:w="6991" w:type="dxa"/>
          </w:tcPr>
          <w:p w:rsidR="006C2566" w:rsidRPr="006C2566" w:rsidRDefault="006C2566" w:rsidP="00797F75">
            <w:pPr>
              <w:pStyle w:val="Texte"/>
              <w:ind w:firstLine="0"/>
              <w:rPr>
                <w:lang w:val="en-US"/>
              </w:rPr>
            </w:pPr>
            <w:r w:rsidRPr="006C2566">
              <w:rPr>
                <w:lang w:val="en-US"/>
              </w:rPr>
              <w:t>Short remarks about the weather like ‘sunny’,</w:t>
            </w:r>
            <w:r w:rsidR="00797F75">
              <w:rPr>
                <w:lang w:val="en-US"/>
              </w:rPr>
              <w:t xml:space="preserve"> </w:t>
            </w:r>
            <w:r w:rsidRPr="006C2566">
              <w:rPr>
                <w:lang w:val="en-US"/>
              </w:rPr>
              <w:t>‘cloudy’,</w:t>
            </w:r>
            <w:r w:rsidR="00797F75">
              <w:rPr>
                <w:lang w:val="en-US"/>
              </w:rPr>
              <w:t xml:space="preserve"> </w:t>
            </w:r>
            <w:r w:rsidRPr="006C2566">
              <w:rPr>
                <w:lang w:val="en-US"/>
              </w:rPr>
              <w:t>‘clear’, ‘windy’, ‘partly cloudy’, ‘raining’, ‘drizzling’</w:t>
            </w:r>
          </w:p>
        </w:tc>
      </w:tr>
      <w:tr w:rsidR="006C2566" w:rsidRPr="00797F75" w:rsidTr="009736B0">
        <w:tc>
          <w:tcPr>
            <w:tcW w:w="2405" w:type="dxa"/>
          </w:tcPr>
          <w:p w:rsidR="006C2566" w:rsidRDefault="006C2566" w:rsidP="00233245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Notes:</w:t>
            </w:r>
          </w:p>
        </w:tc>
        <w:tc>
          <w:tcPr>
            <w:tcW w:w="6991" w:type="dxa"/>
          </w:tcPr>
          <w:p w:rsidR="006C2566" w:rsidRPr="006C2566" w:rsidRDefault="006C2566" w:rsidP="00593B23">
            <w:pPr>
              <w:pStyle w:val="Texte"/>
              <w:ind w:firstLine="0"/>
              <w:rPr>
                <w:lang w:val="en-US"/>
              </w:rPr>
            </w:pPr>
            <w:r w:rsidRPr="006C2566">
              <w:rPr>
                <w:lang w:val="en-US"/>
              </w:rPr>
              <w:t xml:space="preserve">Write down everything that could help to clarify </w:t>
            </w:r>
            <w:r w:rsidR="00797F75" w:rsidRPr="006C2566">
              <w:rPr>
                <w:lang w:val="en-US"/>
              </w:rPr>
              <w:t>specifications</w:t>
            </w:r>
            <w:r w:rsidRPr="006C2566">
              <w:rPr>
                <w:lang w:val="en-US"/>
              </w:rPr>
              <w:t xml:space="preserve"> of the game, except for disciplinary measures or</w:t>
            </w:r>
            <w:r w:rsidR="00797F75">
              <w:rPr>
                <w:lang w:val="en-US"/>
              </w:rPr>
              <w:t xml:space="preserve"> </w:t>
            </w:r>
            <w:r w:rsidRPr="006C2566">
              <w:rPr>
                <w:lang w:val="en-US"/>
              </w:rPr>
              <w:t>other events that are not relevant. Note down all plays</w:t>
            </w:r>
            <w:r w:rsidR="00797F75">
              <w:rPr>
                <w:lang w:val="en-US"/>
              </w:rPr>
              <w:t xml:space="preserve"> </w:t>
            </w:r>
            <w:r w:rsidRPr="006C2566">
              <w:rPr>
                <w:lang w:val="en-US"/>
              </w:rPr>
              <w:t>that might confuse a reader. For example, “FF8” is</w:t>
            </w:r>
            <w:r w:rsidR="00797F75">
              <w:rPr>
                <w:lang w:val="en-US"/>
              </w:rPr>
              <w:t xml:space="preserve"> </w:t>
            </w:r>
            <w:r w:rsidRPr="006C2566">
              <w:rPr>
                <w:lang w:val="en-US"/>
              </w:rPr>
              <w:t>unusual, but if it really occurred, it should be explained in</w:t>
            </w:r>
            <w:r w:rsidR="00797F75">
              <w:rPr>
                <w:lang w:val="en-US"/>
              </w:rPr>
              <w:t xml:space="preserve"> </w:t>
            </w:r>
            <w:r w:rsidRPr="006C2566">
              <w:rPr>
                <w:lang w:val="en-US"/>
              </w:rPr>
              <w:t>the notes. Interruptions to the game should also be</w:t>
            </w:r>
            <w:r w:rsidR="00797F75">
              <w:rPr>
                <w:lang w:val="en-US"/>
              </w:rPr>
              <w:t xml:space="preserve"> </w:t>
            </w:r>
            <w:r w:rsidRPr="006C2566">
              <w:rPr>
                <w:lang w:val="en-US"/>
              </w:rPr>
              <w:t xml:space="preserve">noted, along with the reasons for such. </w:t>
            </w:r>
            <w:r w:rsidRPr="00593B23">
              <w:rPr>
                <w:lang w:val="en-US"/>
              </w:rPr>
              <w:t>If there is</w:t>
            </w:r>
            <w:r w:rsidR="00797F75">
              <w:rPr>
                <w:lang w:val="en-US"/>
              </w:rPr>
              <w:t xml:space="preserve"> </w:t>
            </w:r>
            <w:r w:rsidRPr="006C2566">
              <w:rPr>
                <w:lang w:val="en-US"/>
              </w:rPr>
              <w:t>insufficient space an additional sheet may be attached.</w:t>
            </w:r>
          </w:p>
        </w:tc>
      </w:tr>
    </w:tbl>
    <w:p w:rsidR="00593B23" w:rsidRDefault="00593B23" w:rsidP="00593B23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alibri" w:hAnsi="Calibri" w:cs="Calibri"/>
          <w:sz w:val="20"/>
          <w:szCs w:val="20"/>
          <w:lang w:val="en-US"/>
        </w:rPr>
      </w:pPr>
    </w:p>
    <w:p w:rsidR="00510CD0" w:rsidRPr="00510CD0" w:rsidRDefault="00593B23" w:rsidP="003E43A5">
      <w:pPr>
        <w:pStyle w:val="Texte"/>
        <w:rPr>
          <w:lang w:val="en-US"/>
        </w:rPr>
        <w:sectPr w:rsidR="00510CD0" w:rsidRPr="00510CD0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r w:rsidRPr="00593B23">
        <w:rPr>
          <w:lang w:val="en-US"/>
        </w:rPr>
        <w:t>After the headings we shall now look at the main part, which is exactly</w:t>
      </w:r>
      <w:r w:rsidR="007435AF">
        <w:rPr>
          <w:lang w:val="en-US"/>
        </w:rPr>
        <w:t xml:space="preserve"> </w:t>
      </w:r>
      <w:r w:rsidRPr="003E43A5">
        <w:rPr>
          <w:lang w:val="en-US"/>
        </w:rPr>
        <w:t>alike on both sheets.</w:t>
      </w:r>
      <w:bookmarkStart w:id="0" w:name="_GoBack"/>
      <w:bookmarkEnd w:id="0"/>
    </w:p>
    <w:p w:rsidR="00D53D28" w:rsidRPr="00D72331" w:rsidRDefault="00D53D28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D53D28" w:rsidRPr="00D72331" w:rsidSect="00A754D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characterSpacingControl w:val="doNotCompress"/>
  <w:compat/>
  <w:rsids>
    <w:rsidRoot w:val="00201679"/>
    <w:rsid w:val="00201679"/>
    <w:rsid w:val="002E4DA8"/>
    <w:rsid w:val="003E43A5"/>
    <w:rsid w:val="00510CD0"/>
    <w:rsid w:val="00593B23"/>
    <w:rsid w:val="005C39C3"/>
    <w:rsid w:val="006C2566"/>
    <w:rsid w:val="006F15F3"/>
    <w:rsid w:val="007435AF"/>
    <w:rsid w:val="00797F75"/>
    <w:rsid w:val="009500BE"/>
    <w:rsid w:val="009736B0"/>
    <w:rsid w:val="00A47CA8"/>
    <w:rsid w:val="00A754DC"/>
    <w:rsid w:val="00D071DF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</TotalTime>
  <Pages>2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10</cp:revision>
  <dcterms:created xsi:type="dcterms:W3CDTF">2019-02-08T09:53:00Z</dcterms:created>
  <dcterms:modified xsi:type="dcterms:W3CDTF">2019-05-10T07:57:00Z</dcterms:modified>
</cp:coreProperties>
</file>