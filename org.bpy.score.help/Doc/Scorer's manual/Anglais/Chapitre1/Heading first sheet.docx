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55A" w:rsidRDefault="00405FB1" w:rsidP="00405FB1">
      <w:pPr>
        <w:pStyle w:val="Titre3"/>
      </w:pPr>
      <w:proofErr w:type="spellStart"/>
      <w:r>
        <w:t>Heading</w:t>
      </w:r>
      <w:proofErr w:type="spellEnd"/>
      <w:r>
        <w:t xml:space="preserve"> first </w:t>
      </w:r>
      <w:proofErr w:type="spellStart"/>
      <w:r>
        <w:t>sheet</w:t>
      </w:r>
      <w:proofErr w:type="spellEnd"/>
    </w:p>
    <w:p w:rsidR="00C57620" w:rsidRDefault="00C57620" w:rsidP="00C57620"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377825</wp:posOffset>
            </wp:positionV>
            <wp:extent cx="5972810" cy="741045"/>
            <wp:effectExtent l="38100" t="38100" r="104140" b="97155"/>
            <wp:wrapTight wrapText="bothSides">
              <wp:wrapPolygon edited="0">
                <wp:start x="0" y="-1111"/>
                <wp:lineTo x="-138" y="-555"/>
                <wp:lineTo x="-138" y="21656"/>
                <wp:lineTo x="-69" y="23877"/>
                <wp:lineTo x="21770" y="23877"/>
                <wp:lineTo x="21908" y="17213"/>
                <wp:lineTo x="21908" y="8329"/>
                <wp:lineTo x="21701" y="0"/>
                <wp:lineTo x="21701" y="-1111"/>
                <wp:lineTo x="0" y="-1111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7410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="00C57620" w:rsidRDefault="00C57620" w:rsidP="00C57620">
      <w:pPr>
        <w:pStyle w:val="Texte"/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</w:pPr>
            <w:proofErr w:type="spellStart"/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Tournament</w:t>
            </w:r>
            <w:proofErr w:type="spellEnd"/>
          </w:p>
        </w:tc>
        <w:tc>
          <w:tcPr>
            <w:tcW w:w="6991" w:type="dxa"/>
          </w:tcPr>
          <w:p w:rsidR="00C57620" w:rsidRPr="006C2B61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Write the name of the competition (Olympic Games,</w:t>
            </w:r>
            <w:r w:rsidR="0062731A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World Cup, Intercontinental Cup, etc.).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Day, month and year of the game.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Game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Game number according to the official schedule.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City where game is taking place.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Name of the stadium where the game is being held.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Start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Actual start time of the game</w:t>
            </w:r>
          </w:p>
        </w:tc>
      </w:tr>
      <w:tr w:rsidR="00C57620" w:rsidRPr="00B77001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End</w:t>
            </w:r>
          </w:p>
        </w:tc>
        <w:tc>
          <w:tcPr>
            <w:tcW w:w="6991" w:type="dxa"/>
          </w:tcPr>
          <w:p w:rsidR="00C57620" w:rsidRPr="00C57620" w:rsidRDefault="00C57620" w:rsidP="006C2B61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Actual finish time of the game</w:t>
            </w:r>
          </w:p>
        </w:tc>
      </w:tr>
      <w:tr w:rsidR="00C57620" w:rsidRPr="00C554B7" w:rsidTr="00690B46">
        <w:tc>
          <w:tcPr>
            <w:tcW w:w="2405" w:type="dxa"/>
          </w:tcPr>
          <w:p w:rsidR="00C57620" w:rsidRDefault="00C57620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6991" w:type="dxa"/>
          </w:tcPr>
          <w:p w:rsidR="00C57620" w:rsidRDefault="00C57620" w:rsidP="00C5762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C57620">
              <w:rPr>
                <w:rStyle w:val="Rfrenceintense"/>
                <w:lang w:val="en-US"/>
              </w:rPr>
              <w:t xml:space="preserve">Time required </w:t>
            </w:r>
            <w:proofErr w:type="gramStart"/>
            <w:r w:rsidRPr="00C57620">
              <w:rPr>
                <w:rStyle w:val="Rfrenceintense"/>
                <w:lang w:val="en-US"/>
              </w:rPr>
              <w:t>to play</w:t>
            </w:r>
            <w:proofErr w:type="gramEnd"/>
            <w:r w:rsidRPr="00C57620">
              <w:rPr>
                <w:rStyle w:val="Rfrenceintense"/>
                <w:lang w:val="en-US"/>
              </w:rPr>
              <w:t xml:space="preserve"> the game, with delays deducted for</w:t>
            </w:r>
            <w:r w:rsidR="004F7560">
              <w:rPr>
                <w:rStyle w:val="Rfrenceintense"/>
                <w:lang w:val="en-US"/>
              </w:rPr>
              <w:t xml:space="preserve"> </w:t>
            </w:r>
            <w:r w:rsidRPr="00C57620">
              <w:rPr>
                <w:rStyle w:val="Rfrenceintense"/>
                <w:lang w:val="en-US"/>
              </w:rPr>
              <w:t>weather, light failure or technological failure not related to</w:t>
            </w:r>
            <w:r w:rsidR="004F7560">
              <w:rPr>
                <w:rStyle w:val="Rfrenceintense"/>
                <w:lang w:val="en-US"/>
              </w:rPr>
              <w:t xml:space="preserve"> </w:t>
            </w:r>
            <w:r w:rsidRPr="00C57620">
              <w:rPr>
                <w:rStyle w:val="Rfrenceintense"/>
                <w:lang w:val="en-US"/>
              </w:rPr>
              <w:t>game action. A delay to attend to the injury of a player,</w:t>
            </w:r>
            <w:r w:rsidR="004F7560">
              <w:rPr>
                <w:rStyle w:val="Rfrenceintense"/>
                <w:lang w:val="en-US"/>
              </w:rPr>
              <w:t xml:space="preserve"> </w:t>
            </w:r>
            <w:r w:rsidRPr="00C57620">
              <w:rPr>
                <w:rStyle w:val="Rfrenceintense"/>
                <w:lang w:val="en-US"/>
              </w:rPr>
              <w:t>manager, coach or umpire shall be counted in computing time</w:t>
            </w:r>
            <w:r w:rsidR="004F7560">
              <w:rPr>
                <w:rStyle w:val="Rfrenceintense"/>
                <w:lang w:val="en-US"/>
              </w:rPr>
              <w:t xml:space="preserve"> </w:t>
            </w:r>
            <w:r w:rsidRPr="00C57620">
              <w:rPr>
                <w:rStyle w:val="Rfrenceintense"/>
                <w:lang w:val="en-US"/>
              </w:rPr>
              <w:t>of game. [OBR 9.02(l) and 9.02(l) Comment]</w:t>
            </w:r>
          </w:p>
          <w:p w:rsidR="00C57620" w:rsidRPr="00C57620" w:rsidRDefault="00C57620" w:rsidP="00C57620">
            <w:pPr>
              <w:autoSpaceDE w:val="0"/>
              <w:autoSpaceDN w:val="0"/>
              <w:adjustRightInd w:val="0"/>
              <w:spacing w:after="0" w:line="240" w:lineRule="auto"/>
              <w:ind w:right="0" w:firstLine="0"/>
              <w:jc w:val="left"/>
              <w:rPr>
                <w:rFonts w:ascii="Calibri" w:hAnsi="Calibri" w:cs="Calibri"/>
                <w:sz w:val="18"/>
                <w:szCs w:val="18"/>
                <w:lang w:val="en-US"/>
              </w:rPr>
            </w:pPr>
          </w:p>
          <w:p w:rsidR="00C57620" w:rsidRPr="00C57620" w:rsidRDefault="00C57620" w:rsidP="00C57620">
            <w:pPr>
              <w:pStyle w:val="Texte"/>
              <w:ind w:firstLine="0"/>
              <w:rPr>
                <w:lang w:val="en-US"/>
              </w:rPr>
            </w:pPr>
            <w:r w:rsidRPr="00C57620">
              <w:rPr>
                <w:lang w:val="en-US"/>
              </w:rPr>
              <w:t>For example: a game begins at 16:00 and ends at 19:00,but is suspended for 20 minutes because of rain, the</w:t>
            </w:r>
            <w:r w:rsidR="00C554B7">
              <w:rPr>
                <w:lang w:val="en-US"/>
              </w:rPr>
              <w:t xml:space="preserve"> </w:t>
            </w:r>
            <w:r w:rsidRPr="00C57620">
              <w:rPr>
                <w:lang w:val="en-US"/>
              </w:rPr>
              <w:t>“Time” box would contain the time 2:40, not 3:00. The</w:t>
            </w:r>
            <w:r w:rsidR="00C554B7">
              <w:rPr>
                <w:lang w:val="en-US"/>
              </w:rPr>
              <w:t xml:space="preserve"> </w:t>
            </w:r>
            <w:r w:rsidRPr="00C57620">
              <w:rPr>
                <w:lang w:val="en-US"/>
              </w:rPr>
              <w:t>interruption is recorded in the notes.</w:t>
            </w:r>
          </w:p>
        </w:tc>
      </w:tr>
      <w:tr w:rsidR="006C2B61" w:rsidRPr="00B77001" w:rsidTr="00690B46">
        <w:tc>
          <w:tcPr>
            <w:tcW w:w="2405" w:type="dxa"/>
          </w:tcPr>
          <w:p w:rsidR="006C2B61" w:rsidRDefault="006C2B61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Umpires</w:t>
            </w:r>
            <w:proofErr w:type="spellEnd"/>
          </w:p>
        </w:tc>
        <w:tc>
          <w:tcPr>
            <w:tcW w:w="6991" w:type="dxa"/>
          </w:tcPr>
          <w:p w:rsidR="006C2B61" w:rsidRPr="00C57620" w:rsidRDefault="006C2B61" w:rsidP="006C2B61">
            <w:pPr>
              <w:pStyle w:val="Texte"/>
              <w:ind w:firstLine="0"/>
              <w:rPr>
                <w:rStyle w:val="Rfrenceintense"/>
                <w:lang w:val="en-US"/>
              </w:rPr>
            </w:pPr>
            <w:r w:rsidRPr="006C2B61">
              <w:rPr>
                <w:lang w:val="en-US"/>
              </w:rPr>
              <w:t>Names of Umpires with surname in block capital letters,</w:t>
            </w:r>
            <w:r w:rsidR="00C554B7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first name in small letters, and nationality (in brackets),listed in this order: plate umpire, first-base, second-base,</w:t>
            </w:r>
            <w:r w:rsidR="00C554B7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third-base, left-field (if any), right-field (if any) [OBR 9.02(k)].</w:t>
            </w:r>
          </w:p>
        </w:tc>
      </w:tr>
      <w:tr w:rsidR="006C2B61" w:rsidRPr="00B77001" w:rsidTr="00690B46">
        <w:tc>
          <w:tcPr>
            <w:tcW w:w="2405" w:type="dxa"/>
          </w:tcPr>
          <w:p w:rsidR="006C2B61" w:rsidRDefault="006C2B61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Scorekeepers</w:t>
            </w:r>
            <w:proofErr w:type="spellEnd"/>
          </w:p>
        </w:tc>
        <w:tc>
          <w:tcPr>
            <w:tcW w:w="6991" w:type="dxa"/>
          </w:tcPr>
          <w:p w:rsidR="006C2B61" w:rsidRPr="006C2B61" w:rsidRDefault="006C2B61" w:rsidP="006C2B61">
            <w:pPr>
              <w:pStyle w:val="Texte"/>
              <w:ind w:firstLine="0"/>
              <w:rPr>
                <w:lang w:val="en-US"/>
              </w:rPr>
            </w:pPr>
            <w:r w:rsidRPr="006C2B61">
              <w:rPr>
                <w:lang w:val="en-US"/>
              </w:rPr>
              <w:t>Names of Official Scorers with surname in block capital</w:t>
            </w:r>
            <w:r w:rsidR="00C554B7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letters, first name in small letters, and nationality (in</w:t>
            </w:r>
            <w:r w:rsidR="00C554B7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>brackets).</w:t>
            </w:r>
          </w:p>
        </w:tc>
      </w:tr>
      <w:tr w:rsidR="006C2B61" w:rsidRPr="00B77001" w:rsidTr="00690B46">
        <w:tc>
          <w:tcPr>
            <w:tcW w:w="2405" w:type="dxa"/>
          </w:tcPr>
          <w:p w:rsidR="006C2B61" w:rsidRDefault="006C2B61" w:rsidP="00C57620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T.C.</w:t>
            </w:r>
          </w:p>
        </w:tc>
        <w:tc>
          <w:tcPr>
            <w:tcW w:w="6991" w:type="dxa"/>
          </w:tcPr>
          <w:p w:rsidR="006C2B61" w:rsidRPr="006C2B61" w:rsidRDefault="006C2B61" w:rsidP="00EA1B29">
            <w:pPr>
              <w:pStyle w:val="Texte"/>
              <w:ind w:firstLine="0"/>
              <w:rPr>
                <w:lang w:val="en-US"/>
              </w:rPr>
            </w:pPr>
            <w:r w:rsidRPr="006C2B61">
              <w:rPr>
                <w:lang w:val="en-US"/>
              </w:rPr>
              <w:t>Names of Technical Commissioners with surname in block</w:t>
            </w:r>
            <w:r w:rsidR="00C554B7">
              <w:rPr>
                <w:lang w:val="en-US"/>
              </w:rPr>
              <w:t xml:space="preserve"> </w:t>
            </w:r>
            <w:r w:rsidRPr="006C2B61">
              <w:rPr>
                <w:lang w:val="en-US"/>
              </w:rPr>
              <w:t xml:space="preserve">capital letters, first name in small letters, and </w:t>
            </w:r>
            <w:proofErr w:type="gramStart"/>
            <w:r w:rsidRPr="006C2B61">
              <w:rPr>
                <w:lang w:val="en-US"/>
              </w:rPr>
              <w:t>nationality</w:t>
            </w:r>
            <w:r w:rsidRPr="00690B46">
              <w:rPr>
                <w:lang w:val="en-US"/>
              </w:rPr>
              <w:t>(</w:t>
            </w:r>
            <w:proofErr w:type="gramEnd"/>
            <w:r w:rsidRPr="00690B46">
              <w:rPr>
                <w:lang w:val="en-US"/>
              </w:rPr>
              <w:t>in brackets).</w:t>
            </w:r>
          </w:p>
        </w:tc>
      </w:tr>
    </w:tbl>
    <w:p w:rsidR="00690B46" w:rsidRDefault="00690B46" w:rsidP="00690B46">
      <w:pPr>
        <w:pStyle w:val="Texte"/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56736</wp:posOffset>
            </wp:positionV>
            <wp:extent cx="4714875" cy="847725"/>
            <wp:effectExtent l="38100" t="38100" r="104775" b="104775"/>
            <wp:wrapTight wrapText="bothSides">
              <wp:wrapPolygon edited="0">
                <wp:start x="0" y="-971"/>
                <wp:lineTo x="-175" y="-485"/>
                <wp:lineTo x="-175" y="21843"/>
                <wp:lineTo x="-87" y="23784"/>
                <wp:lineTo x="21818" y="23784"/>
                <wp:lineTo x="21818" y="22813"/>
                <wp:lineTo x="21993" y="15533"/>
                <wp:lineTo x="21993" y="7281"/>
                <wp:lineTo x="21731" y="0"/>
                <wp:lineTo x="21731" y="-971"/>
                <wp:lineTo x="0" y="-971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477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05"/>
        <w:gridCol w:w="6991"/>
      </w:tblGrid>
      <w:tr w:rsidR="00B77001" w:rsidRPr="00B77001" w:rsidTr="00D35FED">
        <w:tc>
          <w:tcPr>
            <w:tcW w:w="2405" w:type="dxa"/>
          </w:tcPr>
          <w:p w:rsidR="00690B46" w:rsidRDefault="00690B46" w:rsidP="00444DCF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lastRenderedPageBreak/>
              <w:t>Teams</w:t>
            </w:r>
          </w:p>
        </w:tc>
        <w:tc>
          <w:tcPr>
            <w:tcW w:w="6991" w:type="dxa"/>
          </w:tcPr>
          <w:p w:rsidR="00690B46" w:rsidRPr="00690B46" w:rsidRDefault="00690B46" w:rsidP="00690B46">
            <w:pPr>
              <w:pStyle w:val="Texte"/>
              <w:ind w:firstLine="0"/>
              <w:rPr>
                <w:lang w:val="en-US"/>
              </w:rPr>
            </w:pPr>
            <w:r w:rsidRPr="00690B46">
              <w:rPr>
                <w:lang w:val="en-US"/>
              </w:rPr>
              <w:t>The name of the visiting team, which is the first to</w:t>
            </w:r>
            <w:r w:rsidR="00290156">
              <w:rPr>
                <w:lang w:val="en-US"/>
              </w:rPr>
              <w:t xml:space="preserve"> </w:t>
            </w:r>
            <w:r w:rsidRPr="00690B46">
              <w:rPr>
                <w:lang w:val="en-US"/>
              </w:rPr>
              <w:t>bat, is written in the upper box. The name of the</w:t>
            </w:r>
            <w:r w:rsidR="00290156">
              <w:rPr>
                <w:lang w:val="en-US"/>
              </w:rPr>
              <w:t xml:space="preserve"> </w:t>
            </w:r>
            <w:r w:rsidRPr="00690B46">
              <w:rPr>
                <w:lang w:val="en-US"/>
              </w:rPr>
              <w:t>home team is entered in the box below.</w:t>
            </w:r>
          </w:p>
        </w:tc>
      </w:tr>
      <w:tr w:rsidR="00B77001" w:rsidRPr="00B77001" w:rsidTr="00D35FED">
        <w:tc>
          <w:tcPr>
            <w:tcW w:w="2405" w:type="dxa"/>
          </w:tcPr>
          <w:p w:rsidR="00690B46" w:rsidRDefault="00690B46" w:rsidP="00444DCF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</w:rPr>
            </w:pPr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1, 2, 3, 4 etc.</w:t>
            </w:r>
          </w:p>
        </w:tc>
        <w:tc>
          <w:tcPr>
            <w:tcW w:w="6991" w:type="dxa"/>
          </w:tcPr>
          <w:p w:rsidR="00690B46" w:rsidRPr="00690B46" w:rsidRDefault="00690B46" w:rsidP="00290156">
            <w:pPr>
              <w:pStyle w:val="Texte"/>
              <w:ind w:firstLine="0"/>
              <w:rPr>
                <w:lang w:val="en-US"/>
              </w:rPr>
            </w:pPr>
            <w:r w:rsidRPr="008B0835">
              <w:rPr>
                <w:lang w:val="en-US"/>
              </w:rPr>
              <w:t xml:space="preserve">The number of runs per inning is written in the boxes. </w:t>
            </w:r>
            <w:r w:rsidRPr="00C554B7">
              <w:rPr>
                <w:lang w:val="en-GB"/>
              </w:rPr>
              <w:t>Where no runs are scored, a zero “0” should</w:t>
            </w:r>
            <w:r w:rsidR="00290156">
              <w:rPr>
                <w:lang w:val="en-GB"/>
              </w:rPr>
              <w:t xml:space="preserve"> </w:t>
            </w:r>
            <w:r w:rsidRPr="00C554B7">
              <w:rPr>
                <w:lang w:val="en-GB"/>
              </w:rPr>
              <w:t>be</w:t>
            </w:r>
            <w:r w:rsidR="00290156">
              <w:rPr>
                <w:lang w:val="en-GB"/>
              </w:rPr>
              <w:t xml:space="preserve"> </w:t>
            </w:r>
            <w:r w:rsidRPr="00C554B7">
              <w:rPr>
                <w:lang w:val="en-GB"/>
              </w:rPr>
              <w:t>entered (do not write ‘-</w:t>
            </w:r>
            <w:proofErr w:type="gramStart"/>
            <w:r w:rsidRPr="00C554B7">
              <w:rPr>
                <w:lang w:val="en-GB"/>
              </w:rPr>
              <w:t>‘ or</w:t>
            </w:r>
            <w:proofErr w:type="gramEnd"/>
            <w:r w:rsidRPr="00C554B7">
              <w:rPr>
                <w:lang w:val="en-GB"/>
              </w:rPr>
              <w:t xml:space="preserve"> leave the box blank). </w:t>
            </w:r>
            <w:r w:rsidRPr="00181F0D">
              <w:rPr>
                <w:lang w:val="en-US"/>
              </w:rPr>
              <w:t>When, in the second half of the final inning, the team that is second to bat is in the lead and does not go to</w:t>
            </w:r>
            <w:r w:rsidR="008B0835" w:rsidRPr="00181F0D">
              <w:rPr>
                <w:lang w:val="en-US"/>
              </w:rPr>
              <w:t xml:space="preserve"> bat, write “X” in the box (do not write “R” or leave the box blank).</w:t>
            </w:r>
          </w:p>
        </w:tc>
      </w:tr>
      <w:tr w:rsidR="00B77001" w:rsidRPr="006C2B61" w:rsidTr="00D35FED">
        <w:tc>
          <w:tcPr>
            <w:tcW w:w="2405" w:type="dxa"/>
          </w:tcPr>
          <w:p w:rsidR="008B0835" w:rsidRPr="00181F0D" w:rsidRDefault="000155FF" w:rsidP="00444DCF">
            <w:pPr>
              <w:pStyle w:val="Texte"/>
              <w:ind w:firstLine="0"/>
              <w:rPr>
                <w:rFonts w:ascii="Calibri,Bold" w:hAnsi="Calibri,Bold" w:cs="Calibri,Bold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Res</w:t>
            </w:r>
            <w:proofErr w:type="spellEnd"/>
            <w:r>
              <w:rPr>
                <w:rFonts w:ascii="Calibri,Bold" w:hAnsi="Calibri,Bold" w:cs="Calibri,Bold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6991" w:type="dxa"/>
          </w:tcPr>
          <w:p w:rsidR="00290156" w:rsidRPr="000155FF" w:rsidRDefault="000155FF" w:rsidP="000155FF">
            <w:pPr>
              <w:pStyle w:val="Texte"/>
              <w:ind w:firstLine="0"/>
            </w:pPr>
            <w:r w:rsidRPr="000155FF">
              <w:t xml:space="preserve">Final </w:t>
            </w:r>
            <w:proofErr w:type="spellStart"/>
            <w:r w:rsidRPr="000155FF">
              <w:t>result</w:t>
            </w:r>
            <w:proofErr w:type="spellEnd"/>
            <w:r w:rsidR="00290156">
              <w:t>.</w:t>
            </w:r>
          </w:p>
        </w:tc>
      </w:tr>
    </w:tbl>
    <w:p w:rsidR="00690B46" w:rsidRPr="00C57620" w:rsidRDefault="00690B46" w:rsidP="007F0711">
      <w:pPr>
        <w:pStyle w:val="Texte"/>
        <w:ind w:firstLine="0"/>
        <w:rPr>
          <w:lang w:val="en-US"/>
        </w:rPr>
        <w:sectPr w:rsidR="00690B46" w:rsidRPr="00C57620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bookmarkStart w:id="0" w:name="_GoBack"/>
      <w:bookmarkEnd w:id="0"/>
    </w:p>
    <w:p w:rsidR="00D53D28" w:rsidRPr="00D72331" w:rsidRDefault="00D53D28" w:rsidP="007F0711">
      <w:pPr>
        <w:pStyle w:val="NormalAnglais"/>
        <w:ind w:firstLine="0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 w:rsidSect="00D175D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20"/>
  <w:hyphenationZone w:val="425"/>
  <w:characterSpacingControl w:val="doNotCompress"/>
  <w:compat/>
  <w:rsids>
    <w:rsidRoot w:val="00215AAD"/>
    <w:rsid w:val="000155FF"/>
    <w:rsid w:val="00181F0D"/>
    <w:rsid w:val="00215AAD"/>
    <w:rsid w:val="00290156"/>
    <w:rsid w:val="002E4DA8"/>
    <w:rsid w:val="00405FB1"/>
    <w:rsid w:val="004A73E2"/>
    <w:rsid w:val="004F56F3"/>
    <w:rsid w:val="004F7560"/>
    <w:rsid w:val="0050355A"/>
    <w:rsid w:val="00517A7C"/>
    <w:rsid w:val="00546D26"/>
    <w:rsid w:val="005C39C3"/>
    <w:rsid w:val="006174AF"/>
    <w:rsid w:val="0062731A"/>
    <w:rsid w:val="00690B46"/>
    <w:rsid w:val="006C2B61"/>
    <w:rsid w:val="006D1A35"/>
    <w:rsid w:val="006F15F3"/>
    <w:rsid w:val="007F0711"/>
    <w:rsid w:val="008B0835"/>
    <w:rsid w:val="00A34012"/>
    <w:rsid w:val="00A47CA8"/>
    <w:rsid w:val="00B77001"/>
    <w:rsid w:val="00C554B7"/>
    <w:rsid w:val="00C57620"/>
    <w:rsid w:val="00D175DA"/>
    <w:rsid w:val="00D35FED"/>
    <w:rsid w:val="00D53D28"/>
    <w:rsid w:val="00D72331"/>
    <w:rsid w:val="00EA1B29"/>
    <w:rsid w:val="00EA71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3</TotalTime>
  <Pages>3</Pages>
  <Words>296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24</cp:revision>
  <dcterms:created xsi:type="dcterms:W3CDTF">2019-02-08T09:52:00Z</dcterms:created>
  <dcterms:modified xsi:type="dcterms:W3CDTF">2019-05-10T07:55:00Z</dcterms:modified>
</cp:coreProperties>
</file>