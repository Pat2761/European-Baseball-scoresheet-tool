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58A" w:rsidRDefault="0087678C" w:rsidP="0087678C">
      <w:pPr>
        <w:pStyle w:val="Titre3"/>
      </w:pPr>
      <w:r>
        <w:t>Offense information</w:t>
      </w:r>
      <w:r w:rsidR="003F7A02">
        <w:t>.</w:t>
      </w:r>
    </w:p>
    <w:p w:rsidR="003F7A02" w:rsidRDefault="003F7A02" w:rsidP="003F7A02"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654050</wp:posOffset>
            </wp:positionH>
            <wp:positionV relativeFrom="paragraph">
              <wp:posOffset>220980</wp:posOffset>
            </wp:positionV>
            <wp:extent cx="4565015" cy="846455"/>
            <wp:effectExtent l="0" t="19050" r="83185" b="48895"/>
            <wp:wrapTight wrapText="bothSides">
              <wp:wrapPolygon edited="0">
                <wp:start x="0" y="-486"/>
                <wp:lineTo x="0" y="22848"/>
                <wp:lineTo x="21813" y="22848"/>
                <wp:lineTo x="21903" y="22848"/>
                <wp:lineTo x="21994" y="19931"/>
                <wp:lineTo x="21994" y="486"/>
                <wp:lineTo x="21813" y="-486"/>
                <wp:lineTo x="0" y="-486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3F7A02" w:rsidRDefault="003F7A02" w:rsidP="003F7A02"/>
    <w:p w:rsidR="003F7A02" w:rsidRDefault="003F7A02" w:rsidP="003F7A02"/>
    <w:p w:rsidR="003F7A02" w:rsidRDefault="003F7A02" w:rsidP="003F7A02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05"/>
        <w:gridCol w:w="6991"/>
      </w:tblGrid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PA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szCs w:val="24"/>
                <w:lang w:val="en-GB"/>
              </w:rPr>
            </w:pPr>
            <w:r w:rsidRPr="003F7A02">
              <w:rPr>
                <w:lang w:val="en-GB"/>
              </w:rPr>
              <w:t>Number of times of a player’s Plate Appearances.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AB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lang w:val="en-GB"/>
              </w:rPr>
            </w:pPr>
            <w:r w:rsidRPr="003F7A02">
              <w:rPr>
                <w:lang w:val="en-GB"/>
              </w:rPr>
              <w:t>Number of times At Bat.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szCs w:val="24"/>
                <w:lang w:val="en-GB"/>
              </w:rPr>
            </w:pPr>
            <w:r w:rsidRPr="003F7A0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 xml:space="preserve">Total number of hits. </w:t>
            </w:r>
            <w:r w:rsidRPr="00533C77">
              <w:rPr>
                <w:rStyle w:val="fontstyle21"/>
                <w:rFonts w:ascii="Times New Roman" w:hAnsi="Times New Roman" w:cstheme="minorBidi"/>
                <w:bCs w:val="0"/>
                <w:color w:val="auto"/>
                <w:sz w:val="22"/>
                <w:lang w:val="en-GB"/>
              </w:rPr>
              <w:t>ATTENTION</w:t>
            </w:r>
            <w:r w:rsidRPr="00533C77">
              <w:rPr>
                <w:rStyle w:val="fontstyle01"/>
                <w:rFonts w:ascii="Times New Roman" w:hAnsi="Times New Roman" w:cstheme="minorBidi"/>
                <w:bCs w:val="0"/>
                <w:color w:val="auto"/>
                <w:sz w:val="22"/>
                <w:lang w:val="en-GB"/>
              </w:rPr>
              <w:t>:</w:t>
            </w:r>
            <w:r w:rsidRPr="003F7A0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 xml:space="preserve"> this means all safe hits, not just singles.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2B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</w:pPr>
            <w:r w:rsidRPr="003F7A02">
              <w:rPr>
                <w:lang w:val="en-GB"/>
              </w:rPr>
              <w:t>Number of two-base hits (doubles).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3B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lang w:val="en-GB"/>
              </w:rPr>
            </w:pPr>
            <w:r w:rsidRPr="003F7A02">
              <w:rPr>
                <w:lang w:val="en-GB"/>
              </w:rPr>
              <w:t>Number of three-base hits (triples).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HR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lang w:val="en-GB"/>
              </w:rPr>
            </w:pPr>
            <w:r w:rsidRPr="003F7A02">
              <w:rPr>
                <w:lang w:val="en-GB"/>
              </w:rPr>
              <w:t>Number of four-base hits (Home Runs).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GDP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lang w:val="en-GB"/>
              </w:rPr>
            </w:pPr>
            <w:r w:rsidRPr="003F7A02">
              <w:rPr>
                <w:lang w:val="en-GB"/>
              </w:rPr>
              <w:t>Number of balls Grounded into Double Play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SH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lang w:val="en-GB"/>
              </w:rPr>
            </w:pPr>
            <w:r w:rsidRPr="003F7A02">
              <w:rPr>
                <w:lang w:val="en-GB"/>
              </w:rPr>
              <w:t>Number of balls Grounded into Double Play</w:t>
            </w:r>
          </w:p>
        </w:tc>
      </w:tr>
      <w:tr w:rsidR="003F7A02" w:rsidRPr="00623F22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SF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</w:pPr>
            <w:r w:rsidRPr="003F7A02">
              <w:t>Number of sacrifice flies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BB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szCs w:val="24"/>
                <w:lang w:val="en-GB"/>
              </w:rPr>
            </w:pPr>
            <w:r w:rsidRPr="003F7A0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Total number of Bases on Balls (including Intentional</w:t>
            </w:r>
            <w:r>
              <w:rPr>
                <w:szCs w:val="20"/>
                <w:lang w:val="en-GB"/>
              </w:rPr>
              <w:t xml:space="preserve"> </w:t>
            </w:r>
            <w:r w:rsidRPr="003F7A0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Bases on Balls)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P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 w:rsidRPr="003F7A02"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IBB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</w:pPr>
            <w:r w:rsidRPr="003F7A02">
              <w:rPr>
                <w:lang w:val="en-GB"/>
              </w:rPr>
              <w:t>Total number of Intentional Bases on Balls.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P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 w:rsidRPr="003F7A02"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HP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lang w:val="en-GB"/>
              </w:rPr>
            </w:pPr>
            <w:r w:rsidRPr="003F7A02">
              <w:rPr>
                <w:lang w:val="en-GB"/>
              </w:rPr>
              <w:t>Number of times the batter is hit by the pitched ball.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P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 w:rsidRPr="003F7A02"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IO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szCs w:val="24"/>
                <w:lang w:val="en-GB"/>
              </w:rPr>
            </w:pPr>
            <w:r w:rsidRPr="003F7A0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Number of times the batter reached first base on</w:t>
            </w:r>
            <w:r>
              <w:rPr>
                <w:szCs w:val="20"/>
                <w:lang w:val="en-GB"/>
              </w:rPr>
              <w:t xml:space="preserve"> </w:t>
            </w:r>
            <w:r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I</w:t>
            </w:r>
            <w:r w:rsidRPr="003F7A0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nterference or Obstruction.</w:t>
            </w:r>
          </w:p>
        </w:tc>
      </w:tr>
      <w:tr w:rsidR="003F7A02" w:rsidRPr="00623F22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SB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</w:pPr>
            <w:r w:rsidRPr="003F7A02">
              <w:t>Number of Stolen Bases.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CS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lang w:val="en-GB"/>
              </w:rPr>
            </w:pPr>
            <w:r w:rsidRPr="003F7A02">
              <w:rPr>
                <w:lang w:val="en-GB"/>
              </w:rPr>
              <w:t>Number of times the runner was Caught Stealing.</w:t>
            </w:r>
          </w:p>
        </w:tc>
      </w:tr>
      <w:tr w:rsidR="003F7A02" w:rsidRPr="00623F22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</w:pPr>
            <w:r w:rsidRPr="003F7A02">
              <w:t>Number of strikeouts.</w:t>
            </w:r>
          </w:p>
        </w:tc>
      </w:tr>
      <w:tr w:rsidR="003F7A02" w:rsidRPr="00472633" w:rsidTr="003F7A02">
        <w:tc>
          <w:tcPr>
            <w:tcW w:w="2405" w:type="dxa"/>
          </w:tcPr>
          <w:p w:rsidR="003F7A02" w:rsidRDefault="003F7A02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RBI</w:t>
            </w:r>
          </w:p>
        </w:tc>
        <w:tc>
          <w:tcPr>
            <w:tcW w:w="6991" w:type="dxa"/>
          </w:tcPr>
          <w:p w:rsidR="003F7A02" w:rsidRPr="003F7A02" w:rsidRDefault="003F7A02" w:rsidP="003F7A02">
            <w:pPr>
              <w:pStyle w:val="Texte"/>
              <w:ind w:firstLine="0"/>
              <w:rPr>
                <w:lang w:val="en-GB"/>
              </w:rPr>
            </w:pPr>
            <w:r w:rsidRPr="003F7A02">
              <w:rPr>
                <w:lang w:val="en-GB"/>
              </w:rPr>
              <w:t>Number of Runs Batted In.</w:t>
            </w:r>
          </w:p>
        </w:tc>
      </w:tr>
    </w:tbl>
    <w:p w:rsidR="003F7A02" w:rsidRDefault="003F7A02" w:rsidP="003F7A02">
      <w:pPr>
        <w:rPr>
          <w:rFonts w:ascii="Calibri" w:hAnsi="Calibri" w:cs="Calibri"/>
          <w:b/>
          <w:bCs/>
          <w:color w:val="000000"/>
          <w:sz w:val="20"/>
          <w:lang w:val="en-GB"/>
        </w:rPr>
      </w:pPr>
    </w:p>
    <w:p w:rsidR="003F7A02" w:rsidRDefault="003F7A02" w:rsidP="00533C77">
      <w:pPr>
        <w:pStyle w:val="Texte"/>
        <w:ind w:firstLine="0"/>
        <w:rPr>
          <w:lang w:val="en-GB"/>
        </w:rPr>
      </w:pPr>
      <w:r w:rsidRPr="003F7A02">
        <w:rPr>
          <w:b/>
          <w:bCs/>
          <w:lang w:val="en-GB"/>
        </w:rPr>
        <w:t xml:space="preserve">GENERAL NOTE: </w:t>
      </w:r>
      <w:r w:rsidRPr="003F7A02">
        <w:rPr>
          <w:lang w:val="en-GB"/>
        </w:rPr>
        <w:t>The above performance statistics are marked on the line</w:t>
      </w:r>
      <w:r w:rsidR="00533C77">
        <w:rPr>
          <w:lang w:val="en-GB"/>
        </w:rPr>
        <w:t xml:space="preserve"> </w:t>
      </w:r>
      <w:r w:rsidRPr="003F7A02">
        <w:rPr>
          <w:lang w:val="en-GB"/>
        </w:rPr>
        <w:t>next to the name of the player concerned.</w:t>
      </w:r>
    </w:p>
    <w:p w:rsidR="003F7A02" w:rsidRDefault="003F7A02" w:rsidP="003F7A02">
      <w:pPr>
        <w:pStyle w:val="Texte"/>
        <w:rPr>
          <w:lang w:val="en-GB"/>
        </w:rPr>
      </w:pPr>
      <w:r w:rsidRPr="003F7A02">
        <w:rPr>
          <w:lang w:val="en-GB"/>
        </w:rPr>
        <w:lastRenderedPageBreak/>
        <w:t>Specifically, if a player has played in two fielding positions and is</w:t>
      </w:r>
      <w:r>
        <w:rPr>
          <w:lang w:val="en-GB"/>
        </w:rPr>
        <w:t xml:space="preserve"> </w:t>
      </w:r>
      <w:r w:rsidRPr="003F7A02">
        <w:rPr>
          <w:lang w:val="en-GB"/>
        </w:rPr>
        <w:t>replaced by another player who goes to bat, the batting statistics for the</w:t>
      </w:r>
      <w:r>
        <w:rPr>
          <w:lang w:val="en-GB"/>
        </w:rPr>
        <w:t xml:space="preserve"> </w:t>
      </w:r>
      <w:r w:rsidRPr="003F7A02">
        <w:rPr>
          <w:lang w:val="en-GB"/>
        </w:rPr>
        <w:t>new player should be recorded on the third line of the offense section,</w:t>
      </w:r>
      <w:r>
        <w:rPr>
          <w:lang w:val="en-GB"/>
        </w:rPr>
        <w:t xml:space="preserve"> </w:t>
      </w:r>
      <w:r w:rsidRPr="003F7A02">
        <w:rPr>
          <w:lang w:val="en-GB"/>
        </w:rPr>
        <w:t>next to the name of the new player.</w:t>
      </w:r>
    </w:p>
    <w:p w:rsidR="00472633" w:rsidRPr="003F7A02" w:rsidRDefault="00472633" w:rsidP="003F7A02">
      <w:pPr>
        <w:pStyle w:val="Texte"/>
        <w:rPr>
          <w:lang w:val="en-GB"/>
        </w:rPr>
      </w:pPr>
    </w:p>
    <w:sectPr w:rsidR="00472633" w:rsidRPr="003F7A02" w:rsidSect="008545B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attachedTemplate r:id="rId1"/>
  <w:defaultTabStop w:val="720"/>
  <w:hyphenationZone w:val="425"/>
  <w:characterSpacingControl w:val="doNotCompress"/>
  <w:compat/>
  <w:rsids>
    <w:rsidRoot w:val="00445435"/>
    <w:rsid w:val="000018CF"/>
    <w:rsid w:val="000C44F3"/>
    <w:rsid w:val="0014158A"/>
    <w:rsid w:val="002E4DA8"/>
    <w:rsid w:val="003F7A02"/>
    <w:rsid w:val="00445435"/>
    <w:rsid w:val="00472633"/>
    <w:rsid w:val="00533C77"/>
    <w:rsid w:val="005C39C3"/>
    <w:rsid w:val="006F15F3"/>
    <w:rsid w:val="008545B1"/>
    <w:rsid w:val="0087678C"/>
    <w:rsid w:val="00A47CA8"/>
    <w:rsid w:val="00AF6290"/>
    <w:rsid w:val="00BB4361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3F7A02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3F7A02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7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7</TotalTime>
  <Pages>2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8</cp:revision>
  <dcterms:created xsi:type="dcterms:W3CDTF">2019-02-08T09:54:00Z</dcterms:created>
  <dcterms:modified xsi:type="dcterms:W3CDTF">2019-05-10T08:07:00Z</dcterms:modified>
</cp:coreProperties>
</file>