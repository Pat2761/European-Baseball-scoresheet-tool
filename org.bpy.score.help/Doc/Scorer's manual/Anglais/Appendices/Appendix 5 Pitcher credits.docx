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975EF3" w:rsidRDefault="00730B5D" w:rsidP="00730B5D">
      <w:pPr>
        <w:pStyle w:val="Titre2"/>
        <w:rPr>
          <w:lang w:val="en-US"/>
        </w:rPr>
      </w:pPr>
      <w:r w:rsidRPr="00975EF3">
        <w:rPr>
          <w:rFonts w:ascii="Calibri-Bold" w:hAnsi="Calibri-Bold" w:cs="Calibri-Bold"/>
          <w:lang w:val="en-US"/>
        </w:rPr>
        <w:t>Appendix 5</w:t>
      </w:r>
      <w:proofErr w:type="gramStart"/>
      <w:r w:rsidRPr="00975EF3">
        <w:rPr>
          <w:rFonts w:ascii="Calibri-Bold" w:hAnsi="Calibri-Bold" w:cs="Calibri-Bold"/>
          <w:lang w:val="en-US"/>
        </w:rPr>
        <w:t>:</w:t>
      </w:r>
      <w:r w:rsidRPr="00975EF3">
        <w:rPr>
          <w:lang w:val="en-US"/>
        </w:rPr>
        <w:t>Pitchercredits</w:t>
      </w:r>
      <w:proofErr w:type="gramEnd"/>
    </w:p>
    <w:p w:rsidR="003E3339" w:rsidRPr="003E3339" w:rsidRDefault="003E3339" w:rsidP="003E3339">
      <w:pPr>
        <w:pStyle w:val="Texte"/>
        <w:rPr>
          <w:lang w:val="en-US"/>
        </w:rPr>
      </w:pPr>
      <w:r w:rsidRPr="003E3339">
        <w:rPr>
          <w:lang w:val="en-US"/>
        </w:rPr>
        <w:t>Besides the in the manual already used pitcher credits for win, loss and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save, there are other pitcher credits that might be known. As they are not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used by the WBSC Baseball Division scorers on the WBSC Baseball Division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score-sheet, they are only mentioned in this appendix.</w:t>
      </w:r>
    </w:p>
    <w:p w:rsidR="003E3339" w:rsidRPr="003E3339" w:rsidRDefault="003E3339" w:rsidP="003E3339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3E3339">
        <w:rPr>
          <w:rFonts w:ascii="Calibri,Bold" w:hAnsi="Calibri,Bold" w:cs="Calibri,Bold"/>
          <w:b/>
          <w:bCs/>
          <w:lang w:val="en-US"/>
        </w:rPr>
        <w:t xml:space="preserve">SAVE </w:t>
      </w:r>
      <w:r w:rsidRPr="003E3339">
        <w:rPr>
          <w:lang w:val="en-US"/>
        </w:rPr>
        <w:t>(Blown save, Hold)</w:t>
      </w:r>
    </w:p>
    <w:p w:rsidR="003E3339" w:rsidRPr="003E3339" w:rsidRDefault="003E3339" w:rsidP="003E3339">
      <w:pPr>
        <w:pStyle w:val="Texte"/>
        <w:numPr>
          <w:ilvl w:val="0"/>
          <w:numId w:val="1"/>
        </w:numPr>
        <w:ind w:left="426" w:hanging="426"/>
        <w:rPr>
          <w:rFonts w:ascii="Calibri,Bold" w:hAnsi="Calibri,Bold" w:cs="Calibri,Bold"/>
          <w:b/>
          <w:bCs/>
          <w:lang w:val="en-US"/>
        </w:rPr>
      </w:pPr>
      <w:r w:rsidRPr="003E3339">
        <w:rPr>
          <w:rFonts w:ascii="Calibri,Bold" w:hAnsi="Calibri,Bold" w:cs="Calibri,Bold"/>
          <w:b/>
          <w:bCs/>
          <w:lang w:val="en-US"/>
        </w:rPr>
        <w:t>STARTER</w:t>
      </w:r>
    </w:p>
    <w:p w:rsidR="003E3339" w:rsidRPr="003E3339" w:rsidRDefault="003E3339" w:rsidP="003E3339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3E3339">
        <w:rPr>
          <w:rFonts w:ascii="Calibri,Bold" w:hAnsi="Calibri,Bold" w:cs="Calibri,Bold"/>
          <w:b/>
          <w:bCs/>
          <w:lang w:val="en-US"/>
        </w:rPr>
        <w:t xml:space="preserve">RELIEF </w:t>
      </w:r>
      <w:r w:rsidRPr="003E3339">
        <w:rPr>
          <w:lang w:val="en-US"/>
        </w:rPr>
        <w:t>(short, long, final, setup, left specialist, right specialist)</w:t>
      </w:r>
    </w:p>
    <w:p w:rsidR="003E3339" w:rsidRPr="003E3339" w:rsidRDefault="003E3339" w:rsidP="003E3339">
      <w:pPr>
        <w:pStyle w:val="Texte"/>
        <w:numPr>
          <w:ilvl w:val="0"/>
          <w:numId w:val="1"/>
        </w:numPr>
        <w:ind w:left="426" w:hanging="426"/>
        <w:rPr>
          <w:rFonts w:ascii="Calibri,Bold" w:hAnsi="Calibri,Bold" w:cs="Calibri,Bold"/>
          <w:b/>
          <w:bCs/>
          <w:lang w:val="en-US"/>
        </w:rPr>
      </w:pPr>
      <w:r w:rsidRPr="003E3339">
        <w:rPr>
          <w:rFonts w:ascii="Calibri,Bold" w:hAnsi="Calibri,Bold" w:cs="Calibri,Bold"/>
          <w:b/>
          <w:bCs/>
          <w:lang w:val="en-US"/>
        </w:rPr>
        <w:t>SHUTOUTS</w:t>
      </w:r>
    </w:p>
    <w:p w:rsidR="003E3339" w:rsidRPr="003E3339" w:rsidRDefault="003E3339" w:rsidP="003E3339">
      <w:pPr>
        <w:pStyle w:val="Texte"/>
        <w:numPr>
          <w:ilvl w:val="0"/>
          <w:numId w:val="1"/>
        </w:numPr>
        <w:ind w:left="426" w:hanging="426"/>
        <w:rPr>
          <w:rFonts w:ascii="Calibri,Bold" w:hAnsi="Calibri,Bold" w:cs="Calibri,Bold"/>
          <w:b/>
          <w:bCs/>
          <w:lang w:val="en-US"/>
        </w:rPr>
      </w:pPr>
      <w:r w:rsidRPr="003E3339">
        <w:rPr>
          <w:rFonts w:ascii="Calibri,Bold" w:hAnsi="Calibri,Bold" w:cs="Calibri,Bold"/>
          <w:b/>
          <w:bCs/>
          <w:lang w:val="en-US"/>
        </w:rPr>
        <w:t>NO-HITTER</w:t>
      </w:r>
    </w:p>
    <w:p w:rsidR="003E3339" w:rsidRPr="003E3339" w:rsidRDefault="003E3339" w:rsidP="003E3339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3E3339">
        <w:rPr>
          <w:rFonts w:ascii="Calibri,Bold" w:hAnsi="Calibri,Bold" w:cs="Calibri,Bold"/>
          <w:b/>
          <w:bCs/>
          <w:lang w:val="en-US"/>
        </w:rPr>
        <w:t>PERFECT GAME</w:t>
      </w:r>
    </w:p>
    <w:p w:rsidR="003E3339" w:rsidRPr="003E3339" w:rsidRDefault="003E3339" w:rsidP="003E3339">
      <w:pPr>
        <w:pStyle w:val="Texte"/>
        <w:ind w:firstLine="0"/>
        <w:rPr>
          <w:b/>
          <w:sz w:val="28"/>
          <w:szCs w:val="28"/>
          <w:lang w:val="en-US"/>
        </w:rPr>
      </w:pPr>
      <w:r w:rsidRPr="003E3339">
        <w:rPr>
          <w:b/>
          <w:sz w:val="28"/>
          <w:szCs w:val="28"/>
          <w:lang w:val="en-US"/>
        </w:rPr>
        <w:t>Blown Save</w:t>
      </w:r>
    </w:p>
    <w:p w:rsidR="003E3339" w:rsidRPr="003E3339" w:rsidRDefault="003E3339" w:rsidP="003E3339">
      <w:pPr>
        <w:pStyle w:val="Texte"/>
        <w:rPr>
          <w:lang w:val="en-US"/>
        </w:rPr>
      </w:pPr>
      <w:r w:rsidRPr="003E3339">
        <w:rPr>
          <w:lang w:val="en-US"/>
        </w:rPr>
        <w:t>A blown save is charged to a pitcher who enters a game in a situation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which permits him to earn a save, but who instead allows the tying run to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score. Note that if the tying run was scored by a runner who was already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on base when the new pitcher entered the game, that new pitcher will be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charged with a blown save even though the run will not be charged to the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new pitcher, but rather to the pitcher who allowed that runner to reach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base.</w:t>
      </w:r>
    </w:p>
    <w:p w:rsidR="003E3339" w:rsidRPr="003E3339" w:rsidRDefault="003E3339" w:rsidP="003E3339">
      <w:pPr>
        <w:pStyle w:val="Texte"/>
        <w:rPr>
          <w:lang w:val="en-US"/>
        </w:rPr>
      </w:pPr>
      <w:r w:rsidRPr="003E3339">
        <w:rPr>
          <w:lang w:val="en-US"/>
        </w:rPr>
        <w:t>If that same pitcher also allows the go-ahead run to reach base and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score, and if his team does not come back to tie or gain a lead in the game,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said pitcher will be charged with both the loss and a blown save</w:t>
      </w:r>
      <w:r>
        <w:rPr>
          <w:lang w:val="en-US"/>
        </w:rPr>
        <w:t>.</w:t>
      </w:r>
    </w:p>
    <w:p w:rsidR="003E3339" w:rsidRDefault="003E3339" w:rsidP="003E3339">
      <w:pPr>
        <w:pStyle w:val="Texte"/>
        <w:rPr>
          <w:lang w:val="en-US"/>
        </w:rPr>
      </w:pPr>
      <w:r w:rsidRPr="003E3339">
        <w:rPr>
          <w:lang w:val="en-US"/>
        </w:rPr>
        <w:t>The blown save is not an officially recognized statistic, but many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sources keep track of them.</w:t>
      </w:r>
    </w:p>
    <w:p w:rsidR="003E3339" w:rsidRPr="003E3339" w:rsidRDefault="003E3339" w:rsidP="003E3339">
      <w:pPr>
        <w:pStyle w:val="Texte"/>
        <w:rPr>
          <w:lang w:val="en-US"/>
        </w:rPr>
      </w:pPr>
      <w:r w:rsidRPr="003E3339">
        <w:rPr>
          <w:lang w:val="en-US"/>
        </w:rPr>
        <w:t>Once a pitcher blows a save, he is no longer eligible to earn a save in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that game (since the lead that he was trying to "save" has disappeared),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although he can earn a win if his team regains the lead. For this reason,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most closers' records include a few wins.</w:t>
      </w:r>
    </w:p>
    <w:p w:rsidR="00730B5D" w:rsidRDefault="003E3339" w:rsidP="003E3339">
      <w:pPr>
        <w:pStyle w:val="Texte"/>
        <w:rPr>
          <w:lang w:val="en-US"/>
        </w:rPr>
      </w:pPr>
      <w:r w:rsidRPr="003E3339">
        <w:rPr>
          <w:lang w:val="en-US"/>
        </w:rPr>
        <w:t>Closers make the majority of their appearances with their team ahead,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so a loss usually includes a blown save.</w:t>
      </w:r>
    </w:p>
    <w:p w:rsidR="003E3339" w:rsidRDefault="003E3339" w:rsidP="003E333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 w:val="28"/>
          <w:szCs w:val="28"/>
          <w:lang w:val="en-US"/>
        </w:rPr>
      </w:pPr>
      <w:r w:rsidRPr="003E3339">
        <w:rPr>
          <w:rFonts w:ascii="Cambria,Bold" w:hAnsi="Cambria,Bold" w:cs="Cambria,Bold"/>
          <w:b/>
          <w:bCs/>
          <w:sz w:val="28"/>
          <w:szCs w:val="28"/>
          <w:lang w:val="en-US"/>
        </w:rPr>
        <w:t>Hold</w:t>
      </w:r>
    </w:p>
    <w:p w:rsidR="003E3339" w:rsidRPr="003E3339" w:rsidRDefault="003E3339" w:rsidP="003E333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 w:val="28"/>
          <w:szCs w:val="28"/>
          <w:lang w:val="en-US"/>
        </w:rPr>
      </w:pPr>
    </w:p>
    <w:p w:rsidR="003E3339" w:rsidRPr="003E3339" w:rsidRDefault="003E3339" w:rsidP="003E3339">
      <w:pPr>
        <w:pStyle w:val="Texte"/>
        <w:rPr>
          <w:lang w:val="en-US"/>
        </w:rPr>
      </w:pPr>
      <w:r w:rsidRPr="003E3339">
        <w:rPr>
          <w:lang w:val="en-US"/>
        </w:rPr>
        <w:t>A hold is credited to a relief pitcher who:</w:t>
      </w:r>
    </w:p>
    <w:p w:rsidR="003E3339" w:rsidRPr="003E3339" w:rsidRDefault="003E3339" w:rsidP="003E3339">
      <w:pPr>
        <w:pStyle w:val="Texte"/>
        <w:numPr>
          <w:ilvl w:val="0"/>
          <w:numId w:val="2"/>
        </w:numPr>
        <w:ind w:left="426" w:hanging="426"/>
        <w:rPr>
          <w:lang w:val="en-US"/>
        </w:rPr>
      </w:pPr>
      <w:r w:rsidRPr="003E3339">
        <w:rPr>
          <w:lang w:val="en-US"/>
        </w:rPr>
        <w:lastRenderedPageBreak/>
        <w:t>enters the game in a save situation</w:t>
      </w:r>
    </w:p>
    <w:p w:rsidR="003E3339" w:rsidRPr="003E3339" w:rsidRDefault="003E3339" w:rsidP="003E3339">
      <w:pPr>
        <w:pStyle w:val="Texte"/>
        <w:numPr>
          <w:ilvl w:val="0"/>
          <w:numId w:val="2"/>
        </w:numPr>
        <w:ind w:left="426" w:hanging="426"/>
        <w:rPr>
          <w:lang w:val="en-US"/>
        </w:rPr>
      </w:pPr>
      <w:r w:rsidRPr="003E3339">
        <w:rPr>
          <w:lang w:val="en-US"/>
        </w:rPr>
        <w:t>records at least one out</w:t>
      </w:r>
    </w:p>
    <w:p w:rsidR="003E3339" w:rsidRPr="003E3339" w:rsidRDefault="003E3339" w:rsidP="003E3339">
      <w:pPr>
        <w:pStyle w:val="Texte"/>
        <w:numPr>
          <w:ilvl w:val="0"/>
          <w:numId w:val="2"/>
        </w:numPr>
        <w:ind w:left="426" w:hanging="426"/>
        <w:rPr>
          <w:lang w:val="en-US"/>
        </w:rPr>
      </w:pPr>
      <w:r w:rsidRPr="003E3339">
        <w:rPr>
          <w:lang w:val="en-US"/>
        </w:rPr>
        <w:t>leaves the game before it has ended without his team having</w:t>
      </w:r>
    </w:p>
    <w:p w:rsidR="003E3339" w:rsidRDefault="003E3339" w:rsidP="003E3339">
      <w:pPr>
        <w:pStyle w:val="Texte"/>
        <w:rPr>
          <w:lang w:val="en-US"/>
        </w:rPr>
      </w:pPr>
      <w:proofErr w:type="gramStart"/>
      <w:r w:rsidRPr="003E3339">
        <w:rPr>
          <w:lang w:val="en-US"/>
        </w:rPr>
        <w:t>relinquished</w:t>
      </w:r>
      <w:proofErr w:type="gramEnd"/>
      <w:r w:rsidRPr="003E3339">
        <w:rPr>
          <w:lang w:val="en-US"/>
        </w:rPr>
        <w:t xml:space="preserve"> the lead at any point and does not record a save.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Note that since the hold is not an official Major League Baseball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statistic, the definition can vary. One noticeable difference is that while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STATS, Inc. requires the pitcher to record at least one out for a hold,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Sports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 xml:space="preserve">Ticker does not have this requirement. This can result </w:t>
      </w:r>
      <w:proofErr w:type="spellStart"/>
      <w:r w:rsidRPr="003E3339">
        <w:rPr>
          <w:lang w:val="en-US"/>
        </w:rPr>
        <w:t>indiscrepancies</w:t>
      </w:r>
      <w:proofErr w:type="spellEnd"/>
      <w:r w:rsidRPr="003E3339">
        <w:rPr>
          <w:lang w:val="en-US"/>
        </w:rPr>
        <w:t xml:space="preserve"> in hold totals between different sources.</w:t>
      </w:r>
    </w:p>
    <w:p w:rsidR="003E3339" w:rsidRDefault="003E3339" w:rsidP="003E333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 w:val="28"/>
          <w:szCs w:val="28"/>
          <w:lang w:val="en-US"/>
        </w:rPr>
      </w:pPr>
      <w:r w:rsidRPr="003E3339">
        <w:rPr>
          <w:rFonts w:ascii="Cambria,Bold" w:hAnsi="Cambria,Bold" w:cs="Cambria,Bold"/>
          <w:b/>
          <w:bCs/>
          <w:sz w:val="28"/>
          <w:szCs w:val="28"/>
          <w:lang w:val="en-US"/>
        </w:rPr>
        <w:t>Starter</w:t>
      </w:r>
    </w:p>
    <w:p w:rsidR="003E3339" w:rsidRPr="003E3339" w:rsidRDefault="003E3339" w:rsidP="003E333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 w:val="28"/>
          <w:szCs w:val="28"/>
          <w:lang w:val="en-US"/>
        </w:rPr>
      </w:pPr>
    </w:p>
    <w:p w:rsidR="003E3339" w:rsidRDefault="003E3339" w:rsidP="003E3339">
      <w:pPr>
        <w:pStyle w:val="Texte"/>
        <w:rPr>
          <w:lang w:val="en-US"/>
        </w:rPr>
      </w:pPr>
      <w:r w:rsidRPr="003E3339">
        <w:rPr>
          <w:lang w:val="en-US"/>
        </w:rPr>
        <w:t>In baseball a starting pitcher (also referred to as the starter) is the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pitcher who delivers the first pitch to the first batter of a game. A pitcher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who enters the game after the first pitch of the game is a relief pitcher.</w:t>
      </w:r>
    </w:p>
    <w:p w:rsidR="003E3339" w:rsidRDefault="003E3339" w:rsidP="003E333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 w:val="28"/>
          <w:szCs w:val="28"/>
          <w:lang w:val="en-US"/>
        </w:rPr>
      </w:pPr>
      <w:r w:rsidRPr="003E3339">
        <w:rPr>
          <w:rFonts w:ascii="Cambria,Bold" w:hAnsi="Cambria,Bold" w:cs="Cambria,Bold"/>
          <w:b/>
          <w:bCs/>
          <w:sz w:val="28"/>
          <w:szCs w:val="28"/>
          <w:lang w:val="en-US"/>
        </w:rPr>
        <w:t>Reliever</w:t>
      </w:r>
    </w:p>
    <w:p w:rsidR="003E3339" w:rsidRPr="003E3339" w:rsidRDefault="003E3339" w:rsidP="003E333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 w:val="28"/>
          <w:szCs w:val="28"/>
          <w:lang w:val="en-US"/>
        </w:rPr>
      </w:pPr>
    </w:p>
    <w:p w:rsidR="003E3339" w:rsidRDefault="003E3339" w:rsidP="003E3339">
      <w:pPr>
        <w:pStyle w:val="Texte"/>
        <w:rPr>
          <w:lang w:val="en-US"/>
        </w:rPr>
      </w:pPr>
      <w:r w:rsidRPr="003E3339">
        <w:rPr>
          <w:lang w:val="en-US"/>
        </w:rPr>
        <w:t>A relief pitcher or reliever is a pitcher who enters the game after the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starting pitcher is removed due to injury, ineffectiveness, fatigue, ejection,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or for other strategic reasons, such as being substituted by a pinch hitter.</w:t>
      </w:r>
    </w:p>
    <w:p w:rsidR="003E3339" w:rsidRPr="003E3339" w:rsidRDefault="003E3339" w:rsidP="003E3339">
      <w:pPr>
        <w:pStyle w:val="Texte"/>
        <w:rPr>
          <w:lang w:val="en-US"/>
        </w:rPr>
      </w:pPr>
      <w:r w:rsidRPr="003E3339">
        <w:rPr>
          <w:lang w:val="en-US"/>
        </w:rPr>
        <w:t>Relief pitchers are further divided informally into closers, set-up relief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pitchers, middle relief pitchers, left-handed or right-handed specialists, and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long relievers.</w:t>
      </w:r>
    </w:p>
    <w:p w:rsidR="003E3339" w:rsidRDefault="003E3339" w:rsidP="003E333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Cs w:val="24"/>
          <w:lang w:val="en-US"/>
        </w:rPr>
      </w:pPr>
      <w:r w:rsidRPr="003E3339">
        <w:rPr>
          <w:rFonts w:ascii="Cambria,Bold" w:hAnsi="Cambria,Bold" w:cs="Cambria,Bold"/>
          <w:b/>
          <w:bCs/>
          <w:szCs w:val="24"/>
          <w:lang w:val="en-US"/>
        </w:rPr>
        <w:t>Closer</w:t>
      </w:r>
    </w:p>
    <w:p w:rsidR="003E3339" w:rsidRPr="003E3339" w:rsidRDefault="003E3339" w:rsidP="003E333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Cs w:val="24"/>
          <w:lang w:val="en-US"/>
        </w:rPr>
      </w:pPr>
    </w:p>
    <w:p w:rsidR="003E3339" w:rsidRPr="003E3339" w:rsidRDefault="003E3339" w:rsidP="003E3339">
      <w:pPr>
        <w:pStyle w:val="Texte"/>
        <w:rPr>
          <w:lang w:val="en-US"/>
        </w:rPr>
      </w:pPr>
      <w:r w:rsidRPr="003E3339">
        <w:rPr>
          <w:lang w:val="en-US"/>
        </w:rPr>
        <w:t>A closing pitcher, more frequently referred to as a closer is a relief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pitcher who specializes in getting the final outs in a close game when their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team is leading by a margin of three runs or fewer. Rarely does a closer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enter with their team losing or in a tie game. A closer's effectiveness has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traditionally been measured by the save.</w:t>
      </w:r>
    </w:p>
    <w:p w:rsidR="003E3339" w:rsidRDefault="003E3339" w:rsidP="003E333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Cs w:val="24"/>
          <w:lang w:val="en-US"/>
        </w:rPr>
      </w:pPr>
      <w:r w:rsidRPr="003E3339">
        <w:rPr>
          <w:rFonts w:ascii="Cambria,Bold" w:hAnsi="Cambria,Bold" w:cs="Cambria,Bold"/>
          <w:b/>
          <w:bCs/>
          <w:szCs w:val="24"/>
          <w:lang w:val="en-US"/>
        </w:rPr>
        <w:t>Set-up relief</w:t>
      </w:r>
    </w:p>
    <w:p w:rsidR="003E3339" w:rsidRPr="003E3339" w:rsidRDefault="003E3339" w:rsidP="003E333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Cs w:val="24"/>
          <w:lang w:val="en-US"/>
        </w:rPr>
      </w:pPr>
    </w:p>
    <w:p w:rsidR="003E3339" w:rsidRDefault="003E3339" w:rsidP="003E3339">
      <w:pPr>
        <w:pStyle w:val="Texte"/>
        <w:rPr>
          <w:lang w:val="en-US"/>
        </w:rPr>
      </w:pPr>
      <w:r w:rsidRPr="003E3339">
        <w:rPr>
          <w:lang w:val="en-US"/>
        </w:rPr>
        <w:t>A set-up pitcher (sometimes called the set-up man) is a relief pitcher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who regularly pitches before the closer. They commonly pitch the eighth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inning, with the closer pitching the ninth.</w:t>
      </w:r>
    </w:p>
    <w:p w:rsidR="003E3339" w:rsidRPr="003E3339" w:rsidRDefault="003E3339" w:rsidP="003E3339">
      <w:pPr>
        <w:pStyle w:val="Texte"/>
        <w:rPr>
          <w:lang w:val="en-US"/>
        </w:rPr>
      </w:pPr>
      <w:r w:rsidRPr="003E3339">
        <w:rPr>
          <w:lang w:val="en-US"/>
        </w:rPr>
        <w:t>Set-up pitchers often come into the game with the team losing or the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game tied.</w:t>
      </w:r>
    </w:p>
    <w:p w:rsidR="003E3339" w:rsidRDefault="003E3339" w:rsidP="003E333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Cs w:val="24"/>
          <w:lang w:val="en-US"/>
        </w:rPr>
      </w:pPr>
      <w:r w:rsidRPr="003E3339">
        <w:rPr>
          <w:rFonts w:ascii="Cambria,Bold" w:hAnsi="Cambria,Bold" w:cs="Cambria,Bold"/>
          <w:b/>
          <w:bCs/>
          <w:szCs w:val="24"/>
          <w:lang w:val="en-US"/>
        </w:rPr>
        <w:t>Middle relief</w:t>
      </w:r>
    </w:p>
    <w:p w:rsidR="003E3339" w:rsidRPr="003E3339" w:rsidRDefault="003E3339" w:rsidP="003E333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Cs w:val="24"/>
          <w:lang w:val="en-US"/>
        </w:rPr>
      </w:pPr>
    </w:p>
    <w:p w:rsidR="003E3339" w:rsidRPr="00980A12" w:rsidRDefault="003E3339" w:rsidP="003E3339">
      <w:pPr>
        <w:pStyle w:val="Texte"/>
        <w:rPr>
          <w:lang w:val="en-US"/>
        </w:rPr>
      </w:pPr>
      <w:r w:rsidRPr="003E3339">
        <w:rPr>
          <w:lang w:val="en-US"/>
        </w:rPr>
        <w:lastRenderedPageBreak/>
        <w:t>Middle relief pitchers (or "middle relievers") are relief pitchers who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commonly pitch in the fifth, sixth, or seventh innings. A middle reliever is</w:t>
      </w:r>
      <w:r w:rsidR="00975EF3">
        <w:rPr>
          <w:lang w:val="en-US"/>
        </w:rPr>
        <w:t xml:space="preserve"> </w:t>
      </w:r>
      <w:r w:rsidRPr="003E3339">
        <w:rPr>
          <w:lang w:val="en-US"/>
        </w:rPr>
        <w:t>usually replaced in the eighth or ninth innings by a left-handed specialist,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setup pitcher or closers.</w:t>
      </w:r>
    </w:p>
    <w:p w:rsidR="00980A12" w:rsidRPr="00980A12" w:rsidRDefault="00980A12" w:rsidP="00980A12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Cs w:val="24"/>
          <w:lang w:val="en-US"/>
        </w:rPr>
      </w:pPr>
      <w:r w:rsidRPr="00980A12">
        <w:rPr>
          <w:rFonts w:ascii="Cambria,Bold" w:hAnsi="Cambria,Bold" w:cs="Cambria,Bold"/>
          <w:b/>
          <w:bCs/>
          <w:szCs w:val="24"/>
          <w:lang w:val="en-US"/>
        </w:rPr>
        <w:t>Left-handed specialist</w:t>
      </w:r>
    </w:p>
    <w:p w:rsidR="00980A12" w:rsidRPr="00980A12" w:rsidRDefault="00980A12" w:rsidP="00980A12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Cs w:val="24"/>
          <w:lang w:val="en-US"/>
        </w:rPr>
      </w:pPr>
    </w:p>
    <w:p w:rsidR="00980A12" w:rsidRPr="00980A12" w:rsidRDefault="00980A12" w:rsidP="00980A12">
      <w:pPr>
        <w:pStyle w:val="Texte"/>
        <w:rPr>
          <w:lang w:val="en-US"/>
        </w:rPr>
      </w:pPr>
      <w:r w:rsidRPr="00980A12">
        <w:rPr>
          <w:lang w:val="en-US"/>
        </w:rPr>
        <w:t>A left-handed specialist (also known as lefty specialist) is a relief pitcher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who throws left-handed and specializes in pitching to left-handed batters,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weak right-handed batters, and switch-hitters who bat poorly right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handed.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Because baseball practices permanent substitution, these pitchers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frequently pitch to a very small number of batters in any given game (often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only one), and rarely pitch to strictly right-handed batters. A left-</w:t>
      </w:r>
      <w:proofErr w:type="gramStart"/>
      <w:r w:rsidRPr="00980A12">
        <w:rPr>
          <w:lang w:val="en-US"/>
        </w:rPr>
        <w:t>handed</w:t>
      </w:r>
      <w:r>
        <w:rPr>
          <w:lang w:val="en-US"/>
        </w:rPr>
        <w:t xml:space="preserve">  s</w:t>
      </w:r>
      <w:r w:rsidRPr="00980A12">
        <w:rPr>
          <w:lang w:val="en-US"/>
        </w:rPr>
        <w:t>pecialist</w:t>
      </w:r>
      <w:proofErr w:type="gramEnd"/>
      <w:r w:rsidRPr="00980A12">
        <w:rPr>
          <w:lang w:val="en-US"/>
        </w:rPr>
        <w:t xml:space="preserve"> is sometimes called a LOOGY (or Lefty One-Out Gu</w:t>
      </w:r>
      <w:r w:rsidR="00975EF3">
        <w:rPr>
          <w:lang w:val="en-US"/>
        </w:rPr>
        <w:t>y</w:t>
      </w:r>
      <w:r w:rsidRPr="00980A12">
        <w:rPr>
          <w:lang w:val="en-US"/>
        </w:rPr>
        <w:t>), a term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which can be used pejoratively.</w:t>
      </w:r>
    </w:p>
    <w:p w:rsidR="00980A12" w:rsidRPr="00980A12" w:rsidRDefault="00980A12" w:rsidP="00980A12">
      <w:pPr>
        <w:pStyle w:val="Texte"/>
        <w:rPr>
          <w:lang w:val="en-US"/>
        </w:rPr>
      </w:pPr>
      <w:r w:rsidRPr="00980A12">
        <w:rPr>
          <w:lang w:val="en-US"/>
        </w:rPr>
        <w:t xml:space="preserve">The pitcher generally has an advantage when his handedness is </w:t>
      </w:r>
      <w:proofErr w:type="spellStart"/>
      <w:r w:rsidRPr="00980A12">
        <w:rPr>
          <w:lang w:val="en-US"/>
        </w:rPr>
        <w:t>thes</w:t>
      </w:r>
      <w:proofErr w:type="spellEnd"/>
      <w:r w:rsidR="00975EF3">
        <w:rPr>
          <w:lang w:val="en-US"/>
        </w:rPr>
        <w:t xml:space="preserve"> </w:t>
      </w:r>
      <w:proofErr w:type="spellStart"/>
      <w:r w:rsidRPr="00980A12">
        <w:rPr>
          <w:lang w:val="en-US"/>
        </w:rPr>
        <w:t>ame</w:t>
      </w:r>
      <w:proofErr w:type="spellEnd"/>
      <w:r w:rsidRPr="00980A12">
        <w:rPr>
          <w:lang w:val="en-US"/>
        </w:rPr>
        <w:t xml:space="preserve"> as the batters, and the batter has an advantage when they are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opposite.</w:t>
      </w:r>
    </w:p>
    <w:p w:rsidR="00980A12" w:rsidRPr="00980A12" w:rsidRDefault="00980A12" w:rsidP="00980A12">
      <w:pPr>
        <w:pStyle w:val="Texte"/>
        <w:rPr>
          <w:lang w:val="en-US"/>
        </w:rPr>
      </w:pPr>
      <w:r w:rsidRPr="00980A12">
        <w:rPr>
          <w:lang w:val="en-US"/>
        </w:rPr>
        <w:t xml:space="preserve">This is because a right-handed </w:t>
      </w:r>
      <w:proofErr w:type="spellStart"/>
      <w:r w:rsidRPr="00980A12">
        <w:rPr>
          <w:lang w:val="en-US"/>
        </w:rPr>
        <w:t>pitcher's</w:t>
      </w:r>
      <w:proofErr w:type="spellEnd"/>
      <w:r w:rsidRPr="00980A12">
        <w:rPr>
          <w:lang w:val="en-US"/>
        </w:rPr>
        <w:t xml:space="preserve"> curveball breaks to the left,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from his own point of view, which causes it to cross the plate with its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lateral movement away from a right-handed batter but towards a left</w:t>
      </w:r>
      <w:r w:rsidR="00975EF3">
        <w:rPr>
          <w:lang w:val="en-US"/>
        </w:rPr>
        <w:t xml:space="preserve"> </w:t>
      </w:r>
      <w:proofErr w:type="spellStart"/>
      <w:r w:rsidRPr="00980A12">
        <w:rPr>
          <w:lang w:val="en-US"/>
        </w:rPr>
        <w:t>handed</w:t>
      </w:r>
      <w:proofErr w:type="spellEnd"/>
      <w:r w:rsidR="00975EF3">
        <w:rPr>
          <w:lang w:val="en-US"/>
        </w:rPr>
        <w:t xml:space="preserve"> </w:t>
      </w:r>
      <w:r w:rsidRPr="00980A12">
        <w:rPr>
          <w:lang w:val="en-US"/>
        </w:rPr>
        <w:t>batter (and vice-versa for a left-handed pitcher), and because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batters generally find it easier to hit a ball that is over the plate.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Furthermore, since most pitchers are right-handed, left-handed batters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generally have less experience with left-handed pitchers.</w:t>
      </w:r>
    </w:p>
    <w:p w:rsidR="00980A12" w:rsidRPr="00980A12" w:rsidRDefault="00980A12" w:rsidP="00980A12">
      <w:pPr>
        <w:pStyle w:val="Texte"/>
        <w:rPr>
          <w:lang w:val="en-US"/>
        </w:rPr>
      </w:pPr>
      <w:r w:rsidRPr="00980A12">
        <w:rPr>
          <w:lang w:val="en-US"/>
        </w:rPr>
        <w:t>A left-handed pitcher may also be brought in to face a switch-hitter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who generally bats left-handed, forcing the batter to shift to his less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effective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right-handed stance or to take the disadvantages of batting left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handed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against a left-handed pitcher.</w:t>
      </w:r>
    </w:p>
    <w:p w:rsidR="00980A12" w:rsidRDefault="00980A12" w:rsidP="00980A12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Cs w:val="24"/>
          <w:lang w:val="en-US"/>
        </w:rPr>
      </w:pPr>
      <w:r w:rsidRPr="00980A12">
        <w:rPr>
          <w:rFonts w:ascii="Cambria,Bold" w:hAnsi="Cambria,Bold" w:cs="Cambria,Bold"/>
          <w:b/>
          <w:bCs/>
          <w:szCs w:val="24"/>
          <w:lang w:val="en-US"/>
        </w:rPr>
        <w:t>Right-handed specialist</w:t>
      </w:r>
    </w:p>
    <w:p w:rsidR="00980A12" w:rsidRPr="00980A12" w:rsidRDefault="00980A12" w:rsidP="00980A12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Cs w:val="24"/>
          <w:lang w:val="en-US"/>
        </w:rPr>
      </w:pPr>
    </w:p>
    <w:p w:rsidR="00980A12" w:rsidRPr="00980A12" w:rsidRDefault="00980A12" w:rsidP="00980A12">
      <w:pPr>
        <w:pStyle w:val="Texte"/>
        <w:rPr>
          <w:lang w:val="en-US"/>
        </w:rPr>
      </w:pPr>
      <w:r w:rsidRPr="00980A12">
        <w:rPr>
          <w:lang w:val="en-US"/>
        </w:rPr>
        <w:t>The right-handed specialist (sometimes called a ROOGY, for Righty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 xml:space="preserve">One-Out </w:t>
      </w:r>
      <w:r w:rsidR="00975EF3" w:rsidRPr="00980A12">
        <w:rPr>
          <w:lang w:val="en-US"/>
        </w:rPr>
        <w:t>Guy</w:t>
      </w:r>
      <w:r w:rsidRPr="00980A12">
        <w:rPr>
          <w:lang w:val="en-US"/>
        </w:rPr>
        <w:t>) is less common than the left-handed specialist, but is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occasionally featured.</w:t>
      </w:r>
    </w:p>
    <w:p w:rsidR="00980A12" w:rsidRDefault="00980A12" w:rsidP="00980A12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Cs w:val="24"/>
          <w:lang w:val="en-US"/>
        </w:rPr>
      </w:pPr>
      <w:r w:rsidRPr="00980A12">
        <w:rPr>
          <w:rFonts w:ascii="Cambria,Bold" w:hAnsi="Cambria,Bold" w:cs="Cambria,Bold"/>
          <w:b/>
          <w:bCs/>
          <w:szCs w:val="24"/>
          <w:lang w:val="en-US"/>
        </w:rPr>
        <w:t>Long relief</w:t>
      </w:r>
    </w:p>
    <w:p w:rsidR="00980A12" w:rsidRPr="00980A12" w:rsidRDefault="00980A12" w:rsidP="00980A12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Cs w:val="24"/>
          <w:lang w:val="en-US"/>
        </w:rPr>
      </w:pPr>
    </w:p>
    <w:p w:rsidR="00980A12" w:rsidRPr="00980A12" w:rsidRDefault="00980A12" w:rsidP="00980A12">
      <w:pPr>
        <w:pStyle w:val="Texte"/>
        <w:rPr>
          <w:lang w:val="en-US"/>
        </w:rPr>
      </w:pPr>
      <w:r w:rsidRPr="00980A12">
        <w:rPr>
          <w:lang w:val="en-US"/>
        </w:rPr>
        <w:t xml:space="preserve">A long reliever is a relief pitcher in baseball </w:t>
      </w:r>
      <w:proofErr w:type="gramStart"/>
      <w:r w:rsidRPr="00980A12">
        <w:rPr>
          <w:lang w:val="en-US"/>
        </w:rPr>
        <w:t>who</w:t>
      </w:r>
      <w:proofErr w:type="gramEnd"/>
      <w:r w:rsidRPr="00980A12">
        <w:rPr>
          <w:lang w:val="en-US"/>
        </w:rPr>
        <w:t xml:space="preserve"> enters the game if the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starting pitcher leaves the game early.</w:t>
      </w:r>
    </w:p>
    <w:p w:rsidR="00980A12" w:rsidRDefault="00980A12" w:rsidP="00980A12">
      <w:pPr>
        <w:pStyle w:val="Texte"/>
        <w:rPr>
          <w:lang w:val="en-US"/>
        </w:rPr>
      </w:pPr>
      <w:r w:rsidRPr="00980A12">
        <w:rPr>
          <w:lang w:val="en-US"/>
        </w:rPr>
        <w:t>Long relievers often enter in the first three innings of a game when the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starting pitcher cannot continue, whether due to ineffective pitching, lack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of endurance, rain delays, injury, or ejection. The hope is that the long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reliever will be able to get the game under control, and hopefully his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team's offense will be able to help get the team back into the game. The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hope is also that the long reliever will pitch long enough to save other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relievers in the bullpen from having to pitch.</w:t>
      </w:r>
    </w:p>
    <w:p w:rsidR="00980A12" w:rsidRPr="00980A12" w:rsidRDefault="00980A12" w:rsidP="00980A12">
      <w:pPr>
        <w:pStyle w:val="Texte"/>
        <w:rPr>
          <w:lang w:val="en-US"/>
        </w:rPr>
      </w:pPr>
      <w:r w:rsidRPr="00980A12">
        <w:rPr>
          <w:lang w:val="en-US"/>
        </w:rPr>
        <w:lastRenderedPageBreak/>
        <w:t>A secondary use of a long reliever is in the late extra innings of a tied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game, once the team’s other, generally more effective, relievers have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already been used.</w:t>
      </w:r>
    </w:p>
    <w:p w:rsidR="00980A12" w:rsidRDefault="00980A12" w:rsidP="00980A12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 w:val="28"/>
          <w:szCs w:val="28"/>
          <w:lang w:val="en-US"/>
        </w:rPr>
      </w:pPr>
      <w:r w:rsidRPr="00980A12">
        <w:rPr>
          <w:rFonts w:ascii="Cambria,Bold" w:hAnsi="Cambria,Bold" w:cs="Cambria,Bold"/>
          <w:b/>
          <w:bCs/>
          <w:sz w:val="28"/>
          <w:szCs w:val="28"/>
          <w:lang w:val="en-US"/>
        </w:rPr>
        <w:t>Shutouts</w:t>
      </w:r>
    </w:p>
    <w:p w:rsidR="00980A12" w:rsidRPr="00980A12" w:rsidRDefault="00980A12" w:rsidP="00980A12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 w:val="28"/>
          <w:szCs w:val="28"/>
          <w:lang w:val="en-US"/>
        </w:rPr>
      </w:pPr>
    </w:p>
    <w:p w:rsidR="00980A12" w:rsidRDefault="00980A12" w:rsidP="00980A12">
      <w:pPr>
        <w:pStyle w:val="Texte"/>
        <w:rPr>
          <w:rFonts w:ascii="Calibri" w:hAnsi="Calibri" w:cs="Calibri"/>
          <w:lang w:val="en-US"/>
        </w:rPr>
      </w:pPr>
      <w:r w:rsidRPr="00980A12">
        <w:rPr>
          <w:lang w:val="en-US"/>
        </w:rPr>
        <w:t>A shutout is a statistic credited to a pitcher who allows no runs in a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game. No pitcher shall be credited with pitching a shutout unless he pitches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the complete game, or unless he enters the game with none out before the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opposing team has scored in the first inning, puts out the side without a run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scoring and pitches the rest of the game without allowing a run. When two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>or more pitchers combine to pitch a shutout, the league statistician shall</w:t>
      </w:r>
      <w:r w:rsidR="00975EF3">
        <w:rPr>
          <w:lang w:val="en-US"/>
        </w:rPr>
        <w:t xml:space="preserve"> </w:t>
      </w:r>
      <w:r w:rsidRPr="00980A12">
        <w:rPr>
          <w:lang w:val="en-US"/>
        </w:rPr>
        <w:t xml:space="preserve">make a notation to that effect in the league's official pitching records. </w:t>
      </w:r>
      <w:r w:rsidRPr="00980A12">
        <w:rPr>
          <w:rFonts w:ascii="Calibri" w:hAnsi="Calibri" w:cs="Calibri"/>
          <w:lang w:val="en-US"/>
        </w:rPr>
        <w:t>[OBR9.18]</w:t>
      </w:r>
    </w:p>
    <w:p w:rsidR="002D60D7" w:rsidRDefault="002D60D7" w:rsidP="002D60D7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 w:val="28"/>
          <w:szCs w:val="28"/>
          <w:lang w:val="en-US"/>
        </w:rPr>
      </w:pPr>
      <w:r w:rsidRPr="002D60D7">
        <w:rPr>
          <w:rFonts w:ascii="Cambria,Bold" w:hAnsi="Cambria,Bold" w:cs="Cambria,Bold"/>
          <w:b/>
          <w:bCs/>
          <w:sz w:val="28"/>
          <w:szCs w:val="28"/>
          <w:lang w:val="en-US"/>
        </w:rPr>
        <w:t>No-hitter</w:t>
      </w:r>
    </w:p>
    <w:p w:rsidR="002D60D7" w:rsidRPr="002D60D7" w:rsidRDefault="002D60D7" w:rsidP="002D60D7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 w:val="28"/>
          <w:szCs w:val="28"/>
          <w:lang w:val="en-US"/>
        </w:rPr>
      </w:pPr>
    </w:p>
    <w:p w:rsidR="002D60D7" w:rsidRPr="002D60D7" w:rsidRDefault="002D60D7" w:rsidP="002D60D7">
      <w:pPr>
        <w:pStyle w:val="Texte"/>
        <w:rPr>
          <w:lang w:val="en-US"/>
        </w:rPr>
      </w:pPr>
      <w:r w:rsidRPr="002D60D7">
        <w:rPr>
          <w:lang w:val="en-US"/>
        </w:rPr>
        <w:t>A no-hitter (also known as a no-hit game and colloquially as a no-no) is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a game in which a team was not able to record a single hit. Major League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Baseball officially defines a no-hitter as a completed game in which a team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that batted in at least nine innings recorded no hits. A pitcher who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prevents the opposing team from achieving a hit is said to have "thrown a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no-hitter".</w:t>
      </w:r>
    </w:p>
    <w:p w:rsidR="002D60D7" w:rsidRPr="002D60D7" w:rsidRDefault="002D60D7" w:rsidP="002D60D7">
      <w:pPr>
        <w:pStyle w:val="Texte"/>
        <w:rPr>
          <w:lang w:val="en-US"/>
        </w:rPr>
      </w:pPr>
      <w:r w:rsidRPr="002D60D7">
        <w:rPr>
          <w:lang w:val="en-US"/>
        </w:rPr>
        <w:t>Most of the time, a no-hitter is also a shutout. However, as it is possible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to reach base without a hit (most commonly via a walk, error, or hit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batsman), a pitcher can throw a no-hitter and still give up runs, and even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lose the game, although this is extremely uncommon.</w:t>
      </w:r>
    </w:p>
    <w:p w:rsidR="002D60D7" w:rsidRDefault="002D60D7" w:rsidP="002D60D7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 w:val="28"/>
          <w:szCs w:val="28"/>
          <w:lang w:val="en-US"/>
        </w:rPr>
      </w:pPr>
      <w:r w:rsidRPr="002D60D7">
        <w:rPr>
          <w:rFonts w:ascii="Cambria,Bold" w:hAnsi="Cambria,Bold" w:cs="Cambria,Bold"/>
          <w:b/>
          <w:bCs/>
          <w:sz w:val="28"/>
          <w:szCs w:val="28"/>
          <w:lang w:val="en-US"/>
        </w:rPr>
        <w:t>Perfect game</w:t>
      </w:r>
    </w:p>
    <w:p w:rsidR="002D60D7" w:rsidRPr="002D60D7" w:rsidRDefault="002D60D7" w:rsidP="002D60D7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mbria,Bold" w:hAnsi="Cambria,Bold" w:cs="Cambria,Bold"/>
          <w:b/>
          <w:bCs/>
          <w:sz w:val="28"/>
          <w:szCs w:val="28"/>
          <w:lang w:val="en-US"/>
        </w:rPr>
      </w:pPr>
    </w:p>
    <w:p w:rsidR="002D60D7" w:rsidRDefault="002D60D7" w:rsidP="002D60D7">
      <w:pPr>
        <w:pStyle w:val="Texte"/>
        <w:rPr>
          <w:lang w:val="en-US"/>
        </w:rPr>
      </w:pPr>
      <w:r w:rsidRPr="002D60D7">
        <w:rPr>
          <w:lang w:val="en-US"/>
        </w:rPr>
        <w:t>A perfect game is defined by Major League Baseball as a game in which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a pitcher (or combination of pitchers) pitches a victory that lasts a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minimum of nine innings and in which no opposing player reaches base.</w:t>
      </w:r>
    </w:p>
    <w:p w:rsidR="002D60D7" w:rsidRPr="002D60D7" w:rsidRDefault="002D60D7" w:rsidP="002D60D7">
      <w:pPr>
        <w:pStyle w:val="Texte"/>
        <w:rPr>
          <w:lang w:val="en-US"/>
        </w:rPr>
      </w:pPr>
      <w:r w:rsidRPr="002D60D7">
        <w:rPr>
          <w:lang w:val="en-US"/>
        </w:rPr>
        <w:t>A perfect game is also a no-hitter and a shutout. Since the pitcher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cannot control whether or not his teammates commit any errors, the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pitcher must be backed up by solid fielding to pitch a perfect game. An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error that does not allow a batter to get on base, such as a misplayed foul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ball, does not spoil a perfect game.</w:t>
      </w:r>
    </w:p>
    <w:p w:rsidR="002D60D7" w:rsidRPr="002D60D7" w:rsidRDefault="002D60D7" w:rsidP="002D60D7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  <w:r w:rsidRPr="002D60D7">
        <w:rPr>
          <w:lang w:val="en-US"/>
        </w:rPr>
        <w:t>Weather-shortened contests in which a team has no base runners and</w:t>
      </w:r>
      <w:r w:rsidR="00975EF3">
        <w:rPr>
          <w:lang w:val="en-US"/>
        </w:rPr>
        <w:t xml:space="preserve"> </w:t>
      </w:r>
      <w:r w:rsidRPr="002D60D7">
        <w:rPr>
          <w:lang w:val="en-US"/>
        </w:rPr>
        <w:t>games in which a team reaches first base only in extra innings do not</w:t>
      </w:r>
      <w:bookmarkStart w:id="0" w:name="_GoBack"/>
      <w:bookmarkEnd w:id="0"/>
      <w:r w:rsidR="00975EF3">
        <w:rPr>
          <w:lang w:val="en-US"/>
        </w:rPr>
        <w:t xml:space="preserve"> </w:t>
      </w:r>
      <w:r w:rsidRPr="002D60D7">
        <w:rPr>
          <w:lang w:val="en-US"/>
        </w:rPr>
        <w:t>qualify as official perfect games under the present definition.</w:t>
      </w:r>
    </w:p>
    <w:sectPr w:rsidR="002D60D7" w:rsidRPr="002D60D7" w:rsidSect="00F9045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,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3303C"/>
    <w:multiLevelType w:val="hybridMultilevel"/>
    <w:tmpl w:val="5BD690D4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>
    <w:nsid w:val="6BB01DC8"/>
    <w:multiLevelType w:val="hybridMultilevel"/>
    <w:tmpl w:val="5CFE0210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attachedTemplate r:id="rId1"/>
  <w:defaultTabStop w:val="720"/>
  <w:hyphenationZone w:val="425"/>
  <w:characterSpacingControl w:val="doNotCompress"/>
  <w:compat/>
  <w:rsids>
    <w:rsidRoot w:val="00730B5D"/>
    <w:rsid w:val="002D60D7"/>
    <w:rsid w:val="002E4DA8"/>
    <w:rsid w:val="003E3339"/>
    <w:rsid w:val="005C39C3"/>
    <w:rsid w:val="006F15F3"/>
    <w:rsid w:val="00730B5D"/>
    <w:rsid w:val="00975EF3"/>
    <w:rsid w:val="00980A12"/>
    <w:rsid w:val="00A47CA8"/>
    <w:rsid w:val="00D53D28"/>
    <w:rsid w:val="00D72331"/>
    <w:rsid w:val="00F904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5</TotalTime>
  <Pages>4</Pages>
  <Words>1234</Words>
  <Characters>6793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5</cp:revision>
  <dcterms:created xsi:type="dcterms:W3CDTF">2019-02-12T14:57:00Z</dcterms:created>
  <dcterms:modified xsi:type="dcterms:W3CDTF">2019-05-20T07:14:00Z</dcterms:modified>
</cp:coreProperties>
</file>