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FEE" w:rsidRDefault="002A3FEE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 w:rsidRPr="00792F6E">
        <w:rPr>
          <w:b/>
          <w:sz w:val="48"/>
          <w:szCs w:val="48"/>
          <w:lang w:val="fr-FR"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-124460</wp:posOffset>
            </wp:positionV>
            <wp:extent cx="5760720" cy="8130089"/>
            <wp:effectExtent l="0" t="0" r="0" b="4445"/>
            <wp:wrapNone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3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A3FEE" w:rsidRDefault="002A3FEE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2A3FEE" w:rsidRDefault="002A3FEE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2A3FEE" w:rsidRDefault="002A3FEE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2A3FEE" w:rsidRDefault="002A3FEE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2A3FEE" w:rsidRDefault="002A3FEE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7B4068" w:rsidRDefault="007B4068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  <w:sectPr w:rsidR="007B4068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A5077F" w:rsidRDefault="00A5077F" w:rsidP="00924643">
      <w:pPr>
        <w:spacing w:after="160" w:line="259" w:lineRule="auto"/>
        <w:ind w:right="0" w:firstLine="0"/>
        <w:jc w:val="left"/>
        <w:rPr>
          <w:rStyle w:val="Rfrenceintense"/>
          <w:bCs w:val="0"/>
          <w:i w:val="0"/>
          <w:noProof/>
          <w:color w:val="auto"/>
          <w:spacing w:val="0"/>
          <w:sz w:val="24"/>
          <w:lang w:val="en-US"/>
        </w:rPr>
      </w:pPr>
    </w:p>
    <w:sectPr w:rsidR="00A5077F" w:rsidSect="002D21B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attachedTemplate r:id="rId1"/>
  <w:defaultTabStop w:val="720"/>
  <w:hyphenationZone w:val="425"/>
  <w:characterSpacingControl w:val="doNotCompress"/>
  <w:compat/>
  <w:rsids>
    <w:rsidRoot w:val="00791ACC"/>
    <w:rsid w:val="002A3FEE"/>
    <w:rsid w:val="002D21BC"/>
    <w:rsid w:val="002E4DA8"/>
    <w:rsid w:val="004115B7"/>
    <w:rsid w:val="005C39C3"/>
    <w:rsid w:val="006F15F3"/>
    <w:rsid w:val="00791ACC"/>
    <w:rsid w:val="007B4068"/>
    <w:rsid w:val="00924643"/>
    <w:rsid w:val="00A47CA8"/>
    <w:rsid w:val="00A5077F"/>
    <w:rsid w:val="00C5139B"/>
    <w:rsid w:val="00D53D28"/>
    <w:rsid w:val="00D72331"/>
    <w:rsid w:val="00F67A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2018-12-17T14:59:00Z</dcterms:created>
  <dcterms:modified xsi:type="dcterms:W3CDTF">2019-05-09T13:03:00Z</dcterms:modified>
</cp:coreProperties>
</file>