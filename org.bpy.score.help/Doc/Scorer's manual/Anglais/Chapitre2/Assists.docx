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C27F1C" w:rsidRDefault="00E9744D" w:rsidP="005B1229">
      <w:pPr>
        <w:pStyle w:val="Titre2"/>
        <w:rPr>
          <w:lang w:val="en-US"/>
        </w:rPr>
      </w:pPr>
      <w:r w:rsidRPr="00C27F1C">
        <w:rPr>
          <w:lang w:val="en-US"/>
        </w:rPr>
        <w:t>Assists</w:t>
      </w:r>
    </w:p>
    <w:p w:rsidR="00C27F1C" w:rsidRPr="00C27F1C" w:rsidRDefault="00C27F1C" w:rsidP="00C27F1C">
      <w:pPr>
        <w:pStyle w:val="Texte"/>
        <w:rPr>
          <w:rFonts w:ascii="Calibri" w:hAnsi="Calibri" w:cs="Calibri"/>
          <w:lang w:val="en-US"/>
        </w:rPr>
      </w:pPr>
      <w:r w:rsidRPr="00C27F1C">
        <w:rPr>
          <w:lang w:val="en-US"/>
        </w:rPr>
        <w:t>An assist is a statistic credited to a fielder whose action contributes to a</w:t>
      </w:r>
      <w:r w:rsidR="006B3693">
        <w:rPr>
          <w:lang w:val="en-US"/>
        </w:rPr>
        <w:t xml:space="preserve"> </w:t>
      </w:r>
      <w:r w:rsidRPr="00C27F1C">
        <w:rPr>
          <w:lang w:val="en-US"/>
        </w:rPr>
        <w:t xml:space="preserve">batter-runner or runner being put out </w:t>
      </w:r>
      <w:r w:rsidRPr="00C27F1C">
        <w:rPr>
          <w:rFonts w:ascii="Calibri" w:hAnsi="Calibri" w:cs="Calibri"/>
          <w:lang w:val="en-US"/>
        </w:rPr>
        <w:t>[OBR 9.10].</w:t>
      </w:r>
    </w:p>
    <w:p w:rsidR="00C27F1C" w:rsidRPr="00C27F1C" w:rsidRDefault="00C27F1C" w:rsidP="00C27F1C">
      <w:pPr>
        <w:pStyle w:val="Texte"/>
        <w:rPr>
          <w:rFonts w:ascii="Calibri" w:hAnsi="Calibri" w:cs="Calibri"/>
          <w:lang w:val="en-US"/>
        </w:rPr>
      </w:pPr>
      <w:r w:rsidRPr="00C27F1C">
        <w:rPr>
          <w:rFonts w:ascii="Calibri" w:hAnsi="Calibri" w:cs="Calibri"/>
          <w:lang w:val="en-US"/>
        </w:rPr>
        <w:t>An assist shall be credited to each fielder who:</w:t>
      </w:r>
    </w:p>
    <w:p w:rsidR="00C27F1C" w:rsidRPr="00C27F1C" w:rsidRDefault="00C27F1C" w:rsidP="00C27F1C">
      <w:pPr>
        <w:pStyle w:val="Texte"/>
        <w:numPr>
          <w:ilvl w:val="0"/>
          <w:numId w:val="1"/>
        </w:numPr>
        <w:ind w:left="426" w:hanging="426"/>
        <w:rPr>
          <w:lang w:val="en-US"/>
        </w:rPr>
      </w:pPr>
      <w:r w:rsidRPr="00C27F1C">
        <w:rPr>
          <w:lang w:val="en-US"/>
        </w:rPr>
        <w:t>Throws or deflects a batted or thrown ball in such a way that a putout</w:t>
      </w:r>
      <w:r w:rsidR="006B3693">
        <w:rPr>
          <w:lang w:val="en-US"/>
        </w:rPr>
        <w:t xml:space="preserve"> </w:t>
      </w:r>
      <w:r w:rsidRPr="00C27F1C">
        <w:rPr>
          <w:lang w:val="en-US"/>
        </w:rPr>
        <w:t>results, or would have resulted except for a subsequent error by any</w:t>
      </w:r>
      <w:r w:rsidR="006B3693">
        <w:rPr>
          <w:lang w:val="en-US"/>
        </w:rPr>
        <w:t xml:space="preserve"> </w:t>
      </w:r>
      <w:r w:rsidRPr="00C27F1C">
        <w:rPr>
          <w:lang w:val="en-US"/>
        </w:rPr>
        <w:t>fielder. Only one assist and no more shall be credited to each fielder</w:t>
      </w:r>
      <w:r w:rsidR="006B3693">
        <w:rPr>
          <w:lang w:val="en-US"/>
        </w:rPr>
        <w:t xml:space="preserve"> </w:t>
      </w:r>
      <w:r w:rsidRPr="00C27F1C">
        <w:rPr>
          <w:lang w:val="en-US"/>
        </w:rPr>
        <w:t>who throws or deflects the ball in a run-down play that results in a</w:t>
      </w:r>
      <w:r w:rsidR="006B3693">
        <w:rPr>
          <w:lang w:val="en-US"/>
        </w:rPr>
        <w:t xml:space="preserve"> </w:t>
      </w:r>
      <w:r w:rsidRPr="00C27F1C">
        <w:rPr>
          <w:lang w:val="en-US"/>
        </w:rPr>
        <w:t>putout, or would have resulted in a putout, except for a sub</w:t>
      </w:r>
      <w:r w:rsidR="006B3693">
        <w:rPr>
          <w:lang w:val="en-US"/>
        </w:rPr>
        <w:t xml:space="preserve"> </w:t>
      </w:r>
      <w:r w:rsidRPr="00C27F1C">
        <w:rPr>
          <w:lang w:val="en-US"/>
        </w:rPr>
        <w:t>sequent</w:t>
      </w:r>
      <w:r w:rsidR="006B3693">
        <w:rPr>
          <w:lang w:val="en-US"/>
        </w:rPr>
        <w:t xml:space="preserve"> </w:t>
      </w:r>
      <w:r w:rsidRPr="00C27F1C">
        <w:rPr>
          <w:lang w:val="en-US"/>
        </w:rPr>
        <w:t xml:space="preserve">error </w:t>
      </w:r>
      <w:r w:rsidRPr="00C27F1C">
        <w:rPr>
          <w:rFonts w:ascii="Calibri" w:hAnsi="Calibri" w:cs="Calibri"/>
          <w:lang w:val="en-US"/>
        </w:rPr>
        <w:t>[OBR 9.10(a)(1)];</w:t>
      </w:r>
    </w:p>
    <w:p w:rsidR="00C27F1C" w:rsidRPr="00C27F1C" w:rsidRDefault="00C27F1C" w:rsidP="00C27F1C">
      <w:pPr>
        <w:pStyle w:val="Texte"/>
        <w:ind w:left="426" w:firstLine="0"/>
        <w:rPr>
          <w:lang w:val="en-US"/>
        </w:rPr>
      </w:pPr>
      <w:r w:rsidRPr="00C27F1C">
        <w:rPr>
          <w:rFonts w:ascii="Calibri-BoldItalic" w:hAnsi="Calibri-BoldItalic" w:cs="Calibri-BoldItalic"/>
          <w:b/>
          <w:bCs/>
          <w:lang w:val="en-US"/>
        </w:rPr>
        <w:t>Comment</w:t>
      </w:r>
      <w:r w:rsidRPr="00C27F1C">
        <w:rPr>
          <w:lang w:val="en-US"/>
        </w:rPr>
        <w:t>: Mere ineffective contact with the ball shall not be</w:t>
      </w:r>
      <w:r w:rsidR="006B3693">
        <w:rPr>
          <w:lang w:val="en-US"/>
        </w:rPr>
        <w:t xml:space="preserve"> </w:t>
      </w:r>
      <w:r w:rsidRPr="00C27F1C">
        <w:rPr>
          <w:lang w:val="en-US"/>
        </w:rPr>
        <w:t>considered an assist. ‘Deflect’ shall mean to slow down or change the</w:t>
      </w:r>
      <w:r w:rsidR="006B3693">
        <w:rPr>
          <w:lang w:val="en-US"/>
        </w:rPr>
        <w:t xml:space="preserve"> </w:t>
      </w:r>
      <w:r w:rsidRPr="00C27F1C">
        <w:rPr>
          <w:lang w:val="en-US"/>
        </w:rPr>
        <w:t>direction of the ball and thereby effectively assist in putting out a</w:t>
      </w:r>
      <w:r w:rsidR="006B3693">
        <w:rPr>
          <w:lang w:val="en-US"/>
        </w:rPr>
        <w:t xml:space="preserve"> </w:t>
      </w:r>
      <w:r w:rsidRPr="00C27F1C">
        <w:rPr>
          <w:lang w:val="en-US"/>
        </w:rPr>
        <w:t>batter or runner. If a putout results from an appeal play within the</w:t>
      </w:r>
      <w:r w:rsidR="006B3693">
        <w:rPr>
          <w:lang w:val="en-US"/>
        </w:rPr>
        <w:t xml:space="preserve"> </w:t>
      </w:r>
      <w:r w:rsidRPr="00C27F1C">
        <w:rPr>
          <w:lang w:val="en-US"/>
        </w:rPr>
        <w:t>natural course of play, the official scorer shall give assists to each</w:t>
      </w:r>
      <w:r w:rsidR="006B3693">
        <w:rPr>
          <w:lang w:val="en-US"/>
        </w:rPr>
        <w:t xml:space="preserve"> </w:t>
      </w:r>
      <w:r w:rsidRPr="00C27F1C">
        <w:rPr>
          <w:lang w:val="en-US"/>
        </w:rPr>
        <w:t>fielder, except the fielder making the putout, whose action led to the</w:t>
      </w:r>
      <w:r w:rsidR="006B3693">
        <w:rPr>
          <w:lang w:val="en-US"/>
        </w:rPr>
        <w:t xml:space="preserve"> </w:t>
      </w:r>
      <w:r w:rsidRPr="00C27F1C">
        <w:rPr>
          <w:lang w:val="en-US"/>
        </w:rPr>
        <w:t>putout. If a putout results from an appeal play initiated by the pitcher</w:t>
      </w:r>
      <w:r w:rsidR="006B3693">
        <w:rPr>
          <w:lang w:val="en-US"/>
        </w:rPr>
        <w:t xml:space="preserve"> </w:t>
      </w:r>
      <w:r w:rsidRPr="00C27F1C">
        <w:rPr>
          <w:lang w:val="en-US"/>
        </w:rPr>
        <w:t>throwing to a fielder after the previous play has ended, the official</w:t>
      </w:r>
      <w:r w:rsidR="006B3693">
        <w:rPr>
          <w:lang w:val="en-US"/>
        </w:rPr>
        <w:t xml:space="preserve"> </w:t>
      </w:r>
      <w:r w:rsidRPr="00C27F1C">
        <w:rPr>
          <w:lang w:val="en-US"/>
        </w:rPr>
        <w:t>scorer shall credit the pitcher, and only the pitcher, with an assist [</w:t>
      </w:r>
      <w:proofErr w:type="gramStart"/>
      <w:r w:rsidRPr="00C27F1C">
        <w:rPr>
          <w:lang w:val="en-US"/>
        </w:rPr>
        <w:t>OBR9.10(</w:t>
      </w:r>
      <w:proofErr w:type="gramEnd"/>
      <w:r w:rsidRPr="00C27F1C">
        <w:rPr>
          <w:lang w:val="en-US"/>
        </w:rPr>
        <w:t>a)(1) Comment].</w:t>
      </w:r>
    </w:p>
    <w:p w:rsidR="00C27F1C" w:rsidRPr="00D02AEB" w:rsidRDefault="00C27F1C" w:rsidP="00C27F1C">
      <w:pPr>
        <w:pStyle w:val="Texte"/>
        <w:numPr>
          <w:ilvl w:val="0"/>
          <w:numId w:val="1"/>
        </w:numPr>
        <w:ind w:left="426" w:hanging="426"/>
        <w:rPr>
          <w:lang w:val="en-US"/>
        </w:rPr>
      </w:pPr>
      <w:r w:rsidRPr="00C27F1C">
        <w:rPr>
          <w:lang w:val="en-US"/>
        </w:rPr>
        <w:t>Throws or deflects the ball during a play that results in a runner being</w:t>
      </w:r>
      <w:r w:rsidR="006B3693">
        <w:rPr>
          <w:lang w:val="en-US"/>
        </w:rPr>
        <w:t xml:space="preserve"> </w:t>
      </w:r>
      <w:r w:rsidRPr="00C27F1C">
        <w:rPr>
          <w:lang w:val="en-US"/>
        </w:rPr>
        <w:t xml:space="preserve">called out for interference, or for running out of line </w:t>
      </w:r>
      <w:r w:rsidRPr="00C27F1C">
        <w:rPr>
          <w:rFonts w:ascii="Calibri" w:hAnsi="Calibri" w:cs="Calibri"/>
          <w:lang w:val="en-US"/>
        </w:rPr>
        <w:t>[OBR 9.10(a)(2)];</w:t>
      </w:r>
    </w:p>
    <w:tbl>
      <w:tblPr>
        <w:tblStyle w:val="Grilledutableau"/>
        <w:tblW w:w="0" w:type="auto"/>
        <w:tblInd w:w="426" w:type="dxa"/>
        <w:tblLook w:val="04A0"/>
      </w:tblPr>
      <w:tblGrid>
        <w:gridCol w:w="3423"/>
        <w:gridCol w:w="5773"/>
      </w:tblGrid>
      <w:tr w:rsidR="00D02AEB" w:rsidTr="00D02AEB">
        <w:tc>
          <w:tcPr>
            <w:tcW w:w="3423" w:type="dxa"/>
          </w:tcPr>
          <w:p w:rsidR="00D02AEB" w:rsidRDefault="00D02AEB" w:rsidP="00D02AEB">
            <w:pPr>
              <w:pStyle w:val="Texte"/>
              <w:ind w:firstLine="0"/>
              <w:rPr>
                <w:lang w:val="en-US"/>
              </w:rPr>
            </w:pPr>
            <w:r w:rsidRPr="00D02AEB">
              <w:rPr>
                <w:lang w:val="en-US"/>
              </w:rPr>
              <w:drawing>
                <wp:inline distT="0" distB="0" distL="0" distR="0">
                  <wp:extent cx="1598930" cy="1797050"/>
                  <wp:effectExtent l="0" t="19050" r="77470" b="5080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99137" cy="1797050"/>
                          </a:xfrm>
                          <a:prstGeom prst="rect">
                            <a:avLst/>
                          </a:prstGeom>
                          <a:effectLst>
                            <a:outerShdw blurRad="50800" dist="38100" dir="2700000" algn="tl" rotWithShape="0">
                              <a:prstClr val="black">
                                <a:alpha val="40000"/>
                              </a:prstClr>
                            </a:outerShdw>
                          </a:effectLst>
                        </pic:spPr>
                      </pic:pic>
                    </a:graphicData>
                  </a:graphic>
                </wp:inline>
              </w:drawing>
            </w:r>
          </w:p>
        </w:tc>
        <w:tc>
          <w:tcPr>
            <w:tcW w:w="5773" w:type="dxa"/>
          </w:tcPr>
          <w:p w:rsidR="00D02AEB" w:rsidRDefault="00D02AEB" w:rsidP="00D02AEB">
            <w:pPr>
              <w:pStyle w:val="Texte"/>
              <w:rPr>
                <w:lang w:val="en-US"/>
              </w:rPr>
            </w:pPr>
            <w:r w:rsidRPr="00C27F1C">
              <w:rPr>
                <w:lang w:val="en-US"/>
              </w:rPr>
              <w:t>The assist should be recorded with a vertical</w:t>
            </w:r>
            <w:r>
              <w:rPr>
                <w:lang w:val="en-US"/>
              </w:rPr>
              <w:t xml:space="preserve"> </w:t>
            </w:r>
            <w:r w:rsidRPr="00C27F1C">
              <w:rPr>
                <w:lang w:val="en-US"/>
              </w:rPr>
              <w:t>stroke in column ‘A’ of the defense, in</w:t>
            </w:r>
            <w:r>
              <w:rPr>
                <w:lang w:val="en-US"/>
              </w:rPr>
              <w:t xml:space="preserve"> </w:t>
            </w:r>
            <w:r w:rsidRPr="00C27F1C">
              <w:rPr>
                <w:lang w:val="en-US"/>
              </w:rPr>
              <w:t>correspondence with the position in defense of the</w:t>
            </w:r>
            <w:r>
              <w:rPr>
                <w:lang w:val="en-US"/>
              </w:rPr>
              <w:t xml:space="preserve"> </w:t>
            </w:r>
            <w:r w:rsidRPr="007F7224">
              <w:rPr>
                <w:lang w:val="en-US"/>
              </w:rPr>
              <w:t>respective fielder.</w:t>
            </w:r>
          </w:p>
          <w:p w:rsidR="00D02AEB" w:rsidRDefault="00D02AEB" w:rsidP="00D02AEB">
            <w:pPr>
              <w:pStyle w:val="Texte"/>
              <w:ind w:firstLine="0"/>
              <w:rPr>
                <w:lang w:val="en-US"/>
              </w:rPr>
            </w:pPr>
          </w:p>
        </w:tc>
      </w:tr>
    </w:tbl>
    <w:p w:rsidR="007F7224" w:rsidRDefault="007F7224" w:rsidP="007F7224">
      <w:pPr>
        <w:pStyle w:val="Texte"/>
        <w:rPr>
          <w:lang w:val="en-US"/>
        </w:rPr>
      </w:pPr>
      <w:r w:rsidRPr="007F7224">
        <w:rPr>
          <w:lang w:val="en-US"/>
        </w:rPr>
        <w:t>The same fielder may nevertheless be credited with an assist and a</w:t>
      </w:r>
      <w:r w:rsidR="006B3693">
        <w:rPr>
          <w:lang w:val="en-US"/>
        </w:rPr>
        <w:t xml:space="preserve"> </w:t>
      </w:r>
      <w:r w:rsidRPr="007F7224">
        <w:rPr>
          <w:lang w:val="en-US"/>
        </w:rPr>
        <w:t>putout, or an assist and an error.</w:t>
      </w:r>
    </w:p>
    <w:p w:rsidR="00841846" w:rsidRPr="00841846" w:rsidRDefault="00841846" w:rsidP="00841846">
      <w:pPr>
        <w:pStyle w:val="Texte"/>
        <w:rPr>
          <w:lang w:val="en-US"/>
        </w:rPr>
      </w:pPr>
      <w:r w:rsidRPr="00841846">
        <w:rPr>
          <w:lang w:val="en-US"/>
        </w:rPr>
        <w:t>Do not credit an assist to [OBR 9.10(b</w:t>
      </w:r>
      <w:proofErr w:type="gramStart"/>
      <w:r w:rsidRPr="00841846">
        <w:rPr>
          <w:lang w:val="en-US"/>
        </w:rPr>
        <w:t>)(</w:t>
      </w:r>
      <w:proofErr w:type="gramEnd"/>
      <w:r w:rsidRPr="00841846">
        <w:rPr>
          <w:lang w:val="en-US"/>
        </w:rPr>
        <w:t>1), (2), (3)]:</w:t>
      </w:r>
    </w:p>
    <w:p w:rsidR="00841846" w:rsidRPr="006B3693" w:rsidRDefault="006B3693" w:rsidP="00841846">
      <w:pPr>
        <w:pStyle w:val="Texte"/>
        <w:numPr>
          <w:ilvl w:val="0"/>
          <w:numId w:val="1"/>
        </w:numPr>
        <w:ind w:left="426" w:hanging="426"/>
        <w:rPr>
          <w:rStyle w:val="Rfrenceintense"/>
          <w:lang w:val="en-US"/>
        </w:rPr>
      </w:pPr>
      <w:r w:rsidRPr="006B3693">
        <w:rPr>
          <w:rStyle w:val="Rfrenceintense"/>
          <w:lang w:val="en-US"/>
        </w:rPr>
        <w:t>T</w:t>
      </w:r>
      <w:r w:rsidR="00841846" w:rsidRPr="006B3693">
        <w:rPr>
          <w:rStyle w:val="Rfrenceintense"/>
          <w:lang w:val="en-US"/>
        </w:rPr>
        <w:t>he</w:t>
      </w:r>
      <w:r>
        <w:rPr>
          <w:rStyle w:val="Rfrenceintense"/>
          <w:lang w:val="en-US"/>
        </w:rPr>
        <w:t xml:space="preserve"> </w:t>
      </w:r>
      <w:r w:rsidR="00841846" w:rsidRPr="006B3693">
        <w:rPr>
          <w:rStyle w:val="Rfrenceintense"/>
          <w:lang w:val="en-US"/>
        </w:rPr>
        <w:t>pitcher on a strikeout, unless the pitcher</w:t>
      </w:r>
      <w:r>
        <w:rPr>
          <w:rStyle w:val="Rfrenceintense"/>
          <w:lang w:val="en-US"/>
        </w:rPr>
        <w:t xml:space="preserve"> </w:t>
      </w:r>
      <w:r w:rsidR="00841846" w:rsidRPr="006B3693">
        <w:rPr>
          <w:rStyle w:val="Rfrenceintense"/>
          <w:lang w:val="en-US"/>
        </w:rPr>
        <w:t>fields an uncaught</w:t>
      </w:r>
      <w:r>
        <w:rPr>
          <w:rStyle w:val="Rfrenceintense"/>
          <w:lang w:val="en-US"/>
        </w:rPr>
        <w:t xml:space="preserve"> </w:t>
      </w:r>
      <w:r w:rsidR="00841846" w:rsidRPr="006B3693">
        <w:rPr>
          <w:rStyle w:val="Rfrenceintense"/>
          <w:lang w:val="en-US"/>
        </w:rPr>
        <w:t>third strike and makes a throw</w:t>
      </w:r>
      <w:r>
        <w:rPr>
          <w:rStyle w:val="Rfrenceintense"/>
          <w:lang w:val="en-US"/>
        </w:rPr>
        <w:t xml:space="preserve"> </w:t>
      </w:r>
      <w:r w:rsidR="00841846" w:rsidRPr="006B3693">
        <w:rPr>
          <w:rStyle w:val="Rfrenceintense"/>
          <w:lang w:val="en-US"/>
        </w:rPr>
        <w:t>that</w:t>
      </w:r>
      <w:r>
        <w:rPr>
          <w:rStyle w:val="Rfrenceintense"/>
          <w:lang w:val="en-US"/>
        </w:rPr>
        <w:t xml:space="preserve"> </w:t>
      </w:r>
      <w:r w:rsidR="00841846" w:rsidRPr="006B3693">
        <w:rPr>
          <w:rStyle w:val="Rfrenceintense"/>
          <w:lang w:val="en-US"/>
        </w:rPr>
        <w:t>results in a putout;</w:t>
      </w:r>
    </w:p>
    <w:p w:rsidR="00841846" w:rsidRPr="006B3693" w:rsidRDefault="006B3693" w:rsidP="00841846">
      <w:pPr>
        <w:pStyle w:val="Texte"/>
        <w:numPr>
          <w:ilvl w:val="0"/>
          <w:numId w:val="1"/>
        </w:numPr>
        <w:ind w:left="426" w:hanging="426"/>
        <w:rPr>
          <w:rStyle w:val="Rfrenceintense"/>
          <w:lang w:val="en-US"/>
        </w:rPr>
      </w:pPr>
      <w:r w:rsidRPr="006B3693">
        <w:rPr>
          <w:rStyle w:val="Rfrenceintense"/>
          <w:lang w:val="en-US"/>
        </w:rPr>
        <w:lastRenderedPageBreak/>
        <w:t>T</w:t>
      </w:r>
      <w:r w:rsidR="00841846" w:rsidRPr="006B3693">
        <w:rPr>
          <w:rStyle w:val="Rfrenceintense"/>
          <w:lang w:val="en-US"/>
        </w:rPr>
        <w:t>he</w:t>
      </w:r>
      <w:r>
        <w:rPr>
          <w:rStyle w:val="Rfrenceintense"/>
          <w:lang w:val="en-US"/>
        </w:rPr>
        <w:t xml:space="preserve"> </w:t>
      </w:r>
      <w:r w:rsidR="00841846" w:rsidRPr="006B3693">
        <w:rPr>
          <w:rStyle w:val="Rfrenceintense"/>
          <w:lang w:val="en-US"/>
        </w:rPr>
        <w:t>pitcher, when, as the result of a legal pitch received by the catcher, a runner</w:t>
      </w:r>
      <w:r>
        <w:rPr>
          <w:rStyle w:val="Rfrenceintense"/>
          <w:lang w:val="en-US"/>
        </w:rPr>
        <w:t xml:space="preserve"> </w:t>
      </w:r>
      <w:r w:rsidR="00841846" w:rsidRPr="006B3693">
        <w:rPr>
          <w:rStyle w:val="Rfrenceintense"/>
          <w:lang w:val="en-US"/>
        </w:rPr>
        <w:t>is put out, as when the catcher picks a runner off base, throws out a runner</w:t>
      </w:r>
      <w:r>
        <w:rPr>
          <w:rStyle w:val="Rfrenceintense"/>
          <w:lang w:val="en-US"/>
        </w:rPr>
        <w:t xml:space="preserve"> </w:t>
      </w:r>
      <w:r w:rsidR="00841846" w:rsidRPr="006B3693">
        <w:rPr>
          <w:rStyle w:val="Rfrenceintense"/>
          <w:lang w:val="en-US"/>
        </w:rPr>
        <w:t>trying to steal, or tags a runner</w:t>
      </w:r>
      <w:r>
        <w:rPr>
          <w:rStyle w:val="Rfrenceintense"/>
          <w:lang w:val="en-US"/>
        </w:rPr>
        <w:t xml:space="preserve"> </w:t>
      </w:r>
      <w:r w:rsidR="00841846" w:rsidRPr="006B3693">
        <w:rPr>
          <w:rStyle w:val="Rfrenceintense"/>
          <w:lang w:val="en-US"/>
        </w:rPr>
        <w:t>trying to score; or</w:t>
      </w:r>
    </w:p>
    <w:p w:rsidR="00841846" w:rsidRPr="006B3693" w:rsidRDefault="006B3693" w:rsidP="00841846">
      <w:pPr>
        <w:pStyle w:val="Texte"/>
        <w:numPr>
          <w:ilvl w:val="0"/>
          <w:numId w:val="1"/>
        </w:numPr>
        <w:ind w:left="426" w:hanging="426"/>
        <w:rPr>
          <w:rStyle w:val="Rfrenceintense"/>
          <w:lang w:val="en-US"/>
        </w:rPr>
      </w:pPr>
      <w:r w:rsidRPr="006B3693">
        <w:rPr>
          <w:rStyle w:val="Rfrenceintense"/>
          <w:lang w:val="en-US"/>
        </w:rPr>
        <w:t>A</w:t>
      </w:r>
      <w:r>
        <w:rPr>
          <w:rStyle w:val="Rfrenceintense"/>
          <w:lang w:val="en-US"/>
        </w:rPr>
        <w:t xml:space="preserve"> </w:t>
      </w:r>
      <w:r w:rsidR="00841846" w:rsidRPr="006B3693">
        <w:rPr>
          <w:rStyle w:val="Rfrenceintense"/>
          <w:lang w:val="en-US"/>
        </w:rPr>
        <w:t>fielder</w:t>
      </w:r>
      <w:r>
        <w:rPr>
          <w:rStyle w:val="Rfrenceintense"/>
          <w:lang w:val="en-US"/>
        </w:rPr>
        <w:t xml:space="preserve"> </w:t>
      </w:r>
      <w:r w:rsidR="00841846" w:rsidRPr="006B3693">
        <w:rPr>
          <w:rStyle w:val="Rfrenceintense"/>
          <w:lang w:val="en-US"/>
        </w:rPr>
        <w:t>whose</w:t>
      </w:r>
      <w:r>
        <w:rPr>
          <w:rStyle w:val="Rfrenceintense"/>
          <w:lang w:val="en-US"/>
        </w:rPr>
        <w:t xml:space="preserve"> </w:t>
      </w:r>
      <w:r w:rsidR="00841846" w:rsidRPr="006B3693">
        <w:rPr>
          <w:rStyle w:val="Rfrenceintense"/>
          <w:lang w:val="en-US"/>
        </w:rPr>
        <w:t>wild</w:t>
      </w:r>
      <w:r>
        <w:rPr>
          <w:rStyle w:val="Rfrenceintense"/>
          <w:lang w:val="en-US"/>
        </w:rPr>
        <w:t xml:space="preserve"> </w:t>
      </w:r>
      <w:r w:rsidR="00841846" w:rsidRPr="006B3693">
        <w:rPr>
          <w:rStyle w:val="Rfrenceintense"/>
          <w:lang w:val="en-US"/>
        </w:rPr>
        <w:t>throw</w:t>
      </w:r>
      <w:r>
        <w:rPr>
          <w:rStyle w:val="Rfrenceintense"/>
          <w:lang w:val="en-US"/>
        </w:rPr>
        <w:t xml:space="preserve"> </w:t>
      </w:r>
      <w:r w:rsidR="00841846" w:rsidRPr="006B3693">
        <w:rPr>
          <w:rStyle w:val="Rfrenceintense"/>
          <w:lang w:val="en-US"/>
        </w:rPr>
        <w:t>permits a runner to advance, even</w:t>
      </w:r>
      <w:r>
        <w:rPr>
          <w:rStyle w:val="Rfrenceintense"/>
          <w:lang w:val="en-US"/>
        </w:rPr>
        <w:t xml:space="preserve"> </w:t>
      </w:r>
      <w:r w:rsidR="00841846" w:rsidRPr="006B3693">
        <w:rPr>
          <w:rStyle w:val="Rfrenceintense"/>
          <w:lang w:val="en-US"/>
        </w:rPr>
        <w:t>though the runner</w:t>
      </w:r>
      <w:r>
        <w:rPr>
          <w:rStyle w:val="Rfrenceintense"/>
          <w:lang w:val="en-US"/>
        </w:rPr>
        <w:t xml:space="preserve"> </w:t>
      </w:r>
      <w:r w:rsidR="00841846" w:rsidRPr="006B3693">
        <w:rPr>
          <w:rStyle w:val="Rfrenceintense"/>
          <w:lang w:val="en-US"/>
        </w:rPr>
        <w:t>subsequently</w:t>
      </w:r>
      <w:r>
        <w:rPr>
          <w:rStyle w:val="Rfrenceintense"/>
          <w:lang w:val="en-US"/>
        </w:rPr>
        <w:t xml:space="preserve"> </w:t>
      </w:r>
      <w:r w:rsidR="00841846" w:rsidRPr="006B3693">
        <w:rPr>
          <w:rStyle w:val="Rfrenceintense"/>
          <w:lang w:val="en-US"/>
        </w:rPr>
        <w:t>is put out as a result of continuous</w:t>
      </w:r>
      <w:r>
        <w:rPr>
          <w:rStyle w:val="Rfrenceintense"/>
          <w:lang w:val="en-US"/>
        </w:rPr>
        <w:t xml:space="preserve"> </w:t>
      </w:r>
      <w:r w:rsidR="00841846" w:rsidRPr="006B3693">
        <w:rPr>
          <w:rStyle w:val="Rfrenceintense"/>
          <w:lang w:val="en-US"/>
        </w:rPr>
        <w:t>play.</w:t>
      </w:r>
    </w:p>
    <w:p w:rsidR="00841846" w:rsidRDefault="00841846" w:rsidP="00841846">
      <w:pPr>
        <w:pStyle w:val="Texte"/>
        <w:numPr>
          <w:ilvl w:val="0"/>
          <w:numId w:val="1"/>
        </w:numPr>
        <w:ind w:left="426" w:hanging="426"/>
        <w:rPr>
          <w:rStyle w:val="Rfrenceintense"/>
          <w:lang w:val="en-US"/>
        </w:rPr>
      </w:pPr>
      <w:r w:rsidRPr="006B3693">
        <w:rPr>
          <w:rStyle w:val="Rfrenceintense"/>
          <w:lang w:val="en-US"/>
        </w:rPr>
        <w:t>A play</w:t>
      </w:r>
      <w:r w:rsidR="006B3693">
        <w:rPr>
          <w:rStyle w:val="Rfrenceintense"/>
          <w:lang w:val="en-US"/>
        </w:rPr>
        <w:t xml:space="preserve"> </w:t>
      </w:r>
      <w:r w:rsidRPr="006B3693">
        <w:rPr>
          <w:rStyle w:val="Rfrenceintense"/>
          <w:lang w:val="en-US"/>
        </w:rPr>
        <w:t>that</w:t>
      </w:r>
      <w:r w:rsidR="006B3693">
        <w:rPr>
          <w:rStyle w:val="Rfrenceintense"/>
          <w:lang w:val="en-US"/>
        </w:rPr>
        <w:t xml:space="preserve"> </w:t>
      </w:r>
      <w:r w:rsidRPr="006B3693">
        <w:rPr>
          <w:rStyle w:val="Rfrenceintense"/>
          <w:lang w:val="en-US"/>
        </w:rPr>
        <w:t>follows a misplay (whether or not the misplay</w:t>
      </w:r>
      <w:r w:rsidR="006B3693">
        <w:rPr>
          <w:rStyle w:val="Rfrenceintense"/>
          <w:lang w:val="en-US"/>
        </w:rPr>
        <w:t xml:space="preserve"> </w:t>
      </w:r>
      <w:r w:rsidRPr="006B3693">
        <w:rPr>
          <w:rStyle w:val="Rfrenceintense"/>
          <w:lang w:val="en-US"/>
        </w:rPr>
        <w:t xml:space="preserve">is an error) is a new </w:t>
      </w:r>
      <w:proofErr w:type="gramStart"/>
      <w:r w:rsidRPr="006B3693">
        <w:rPr>
          <w:rStyle w:val="Rfrenceintense"/>
          <w:lang w:val="en-US"/>
        </w:rPr>
        <w:t>play,</w:t>
      </w:r>
      <w:proofErr w:type="gramEnd"/>
      <w:r w:rsidRPr="006B3693">
        <w:rPr>
          <w:rStyle w:val="Rfrenceintense"/>
          <w:lang w:val="en-US"/>
        </w:rPr>
        <w:t xml:space="preserve"> and the fielder</w:t>
      </w:r>
      <w:r w:rsidR="006B3693">
        <w:rPr>
          <w:rStyle w:val="Rfrenceintense"/>
          <w:lang w:val="en-US"/>
        </w:rPr>
        <w:t xml:space="preserve"> </w:t>
      </w:r>
      <w:r w:rsidRPr="006B3693">
        <w:rPr>
          <w:rStyle w:val="Rfrenceintense"/>
          <w:lang w:val="en-US"/>
        </w:rPr>
        <w:t>making</w:t>
      </w:r>
      <w:r w:rsidR="006B3693">
        <w:rPr>
          <w:rStyle w:val="Rfrenceintense"/>
          <w:lang w:val="en-US"/>
        </w:rPr>
        <w:t xml:space="preserve"> </w:t>
      </w:r>
      <w:r w:rsidRPr="006B3693">
        <w:rPr>
          <w:rStyle w:val="Rfrenceintense"/>
          <w:lang w:val="en-US"/>
        </w:rPr>
        <w:t>any</w:t>
      </w:r>
      <w:r w:rsidR="006B3693">
        <w:rPr>
          <w:rStyle w:val="Rfrenceintense"/>
          <w:lang w:val="en-US"/>
        </w:rPr>
        <w:t xml:space="preserve"> </w:t>
      </w:r>
      <w:r w:rsidRPr="006B3693">
        <w:rPr>
          <w:rStyle w:val="Rfrenceintense"/>
          <w:lang w:val="en-US"/>
        </w:rPr>
        <w:t>misplay</w:t>
      </w:r>
      <w:r w:rsidR="006B3693">
        <w:rPr>
          <w:rStyle w:val="Rfrenceintense"/>
          <w:lang w:val="en-US"/>
        </w:rPr>
        <w:t xml:space="preserve"> </w:t>
      </w:r>
      <w:r w:rsidRPr="006B3693">
        <w:rPr>
          <w:rStyle w:val="Rfrenceintense"/>
          <w:lang w:val="en-US"/>
        </w:rPr>
        <w:t>shall not be</w:t>
      </w:r>
      <w:r w:rsidR="006B3693">
        <w:rPr>
          <w:rStyle w:val="Rfrenceintense"/>
          <w:lang w:val="en-US"/>
        </w:rPr>
        <w:t xml:space="preserve"> </w:t>
      </w:r>
      <w:r w:rsidRPr="006B3693">
        <w:rPr>
          <w:rStyle w:val="Rfrenceintense"/>
          <w:lang w:val="en-US"/>
        </w:rPr>
        <w:t>credited</w:t>
      </w:r>
      <w:r w:rsidR="006B3693">
        <w:rPr>
          <w:rStyle w:val="Rfrenceintense"/>
          <w:lang w:val="en-US"/>
        </w:rPr>
        <w:t xml:space="preserve"> </w:t>
      </w:r>
      <w:r w:rsidRPr="006B3693">
        <w:rPr>
          <w:rStyle w:val="Rfrenceintense"/>
          <w:lang w:val="en-US"/>
        </w:rPr>
        <w:t>with an assist unless</w:t>
      </w:r>
      <w:r w:rsidR="006B3693">
        <w:rPr>
          <w:rStyle w:val="Rfrenceintense"/>
          <w:lang w:val="en-US"/>
        </w:rPr>
        <w:t xml:space="preserve"> </w:t>
      </w:r>
      <w:r w:rsidRPr="006B3693">
        <w:rPr>
          <w:rStyle w:val="Rfrenceintense"/>
          <w:lang w:val="en-US"/>
        </w:rPr>
        <w:t>such</w:t>
      </w:r>
      <w:r w:rsidR="006B3693">
        <w:rPr>
          <w:rStyle w:val="Rfrenceintense"/>
          <w:lang w:val="en-US"/>
        </w:rPr>
        <w:t xml:space="preserve"> </w:t>
      </w:r>
      <w:r w:rsidRPr="006B3693">
        <w:rPr>
          <w:rStyle w:val="Rfrenceintense"/>
          <w:lang w:val="en-US"/>
        </w:rPr>
        <w:t>fielder</w:t>
      </w:r>
      <w:r w:rsidR="006B3693">
        <w:rPr>
          <w:rStyle w:val="Rfrenceintense"/>
          <w:lang w:val="en-US"/>
        </w:rPr>
        <w:t xml:space="preserve"> </w:t>
      </w:r>
      <w:r w:rsidRPr="006B3693">
        <w:rPr>
          <w:rStyle w:val="Rfrenceintense"/>
          <w:lang w:val="en-US"/>
        </w:rPr>
        <w:t>takes part in the new play.</w:t>
      </w:r>
    </w:p>
    <w:p w:rsidR="00D02AEB" w:rsidRDefault="00D02AEB" w:rsidP="00D02AEB">
      <w:pPr>
        <w:pStyle w:val="Texte"/>
        <w:ind w:left="426" w:firstLine="0"/>
        <w:rPr>
          <w:rStyle w:val="Rfrenceintense"/>
          <w:lang w:val="en-US"/>
        </w:rPr>
      </w:pPr>
    </w:p>
    <w:tbl>
      <w:tblPr>
        <w:tblStyle w:val="Grilledutableau"/>
        <w:tblW w:w="9464" w:type="dxa"/>
        <w:tblLayout w:type="fixed"/>
        <w:tblLook w:val="04A0"/>
      </w:tblPr>
      <w:tblGrid>
        <w:gridCol w:w="1713"/>
        <w:gridCol w:w="236"/>
        <w:gridCol w:w="5816"/>
        <w:gridCol w:w="281"/>
        <w:gridCol w:w="1418"/>
      </w:tblGrid>
      <w:tr w:rsidR="00D02AEB"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D02AEB" w:rsidRPr="00841846" w:rsidRDefault="00D02AEB" w:rsidP="00D02AEB">
            <w:pPr>
              <w:pStyle w:val="Texte"/>
              <w:ind w:firstLine="0"/>
              <w:rPr>
                <w:lang w:val="en-US"/>
              </w:rPr>
            </w:pPr>
            <w:r w:rsidRPr="00841846">
              <w:rPr>
                <w:u w:val="single"/>
                <w:lang w:val="en-US"/>
              </w:rPr>
              <w:t>Example 33:</w:t>
            </w:r>
            <w:r w:rsidRPr="00841846">
              <w:rPr>
                <w:lang w:val="en-US"/>
              </w:rPr>
              <w:t xml:space="preserve"> With a runner on first base the batter hits a</w:t>
            </w:r>
            <w:r>
              <w:rPr>
                <w:lang w:val="en-US"/>
              </w:rPr>
              <w:t xml:space="preserve"> </w:t>
            </w:r>
            <w:r w:rsidRPr="00841846">
              <w:rPr>
                <w:lang w:val="en-US"/>
              </w:rPr>
              <w:t xml:space="preserve">ground ball to the third baseman, </w:t>
            </w:r>
            <w:proofErr w:type="gramStart"/>
            <w:r w:rsidRPr="00841846">
              <w:rPr>
                <w:lang w:val="en-US"/>
              </w:rPr>
              <w:t>who</w:t>
            </w:r>
            <w:proofErr w:type="gramEnd"/>
            <w:r w:rsidRPr="00841846">
              <w:rPr>
                <w:lang w:val="en-US"/>
              </w:rPr>
              <w:t xml:space="preserve"> deflects the ball</w:t>
            </w:r>
            <w:r>
              <w:rPr>
                <w:lang w:val="en-US"/>
              </w:rPr>
              <w:t xml:space="preserve"> </w:t>
            </w:r>
            <w:r w:rsidRPr="00841846">
              <w:rPr>
                <w:lang w:val="en-US"/>
              </w:rPr>
              <w:t>towards the shortstop, who catches it and throws to second in</w:t>
            </w:r>
            <w:r>
              <w:rPr>
                <w:lang w:val="en-US"/>
              </w:rPr>
              <w:t xml:space="preserve"> </w:t>
            </w:r>
            <w:r w:rsidRPr="00841846">
              <w:rPr>
                <w:lang w:val="en-US"/>
              </w:rPr>
              <w:t>time to put out the runner.</w:t>
            </w:r>
          </w:p>
          <w:p w:rsidR="00D02AEB" w:rsidRPr="008C5EB7" w:rsidRDefault="00D02AEB" w:rsidP="00D26BE1">
            <w:pPr>
              <w:pStyle w:val="Texte"/>
              <w:ind w:firstLine="0"/>
              <w:rPr>
                <w:rStyle w:val="fontstyle01"/>
                <w:rFonts w:ascii="Times New Roman" w:hAnsi="Times New Roman" w:cstheme="minorBidi"/>
                <w:color w:val="auto"/>
                <w:sz w:val="22"/>
                <w:szCs w:val="22"/>
                <w:lang w:val="en-US"/>
              </w:rPr>
            </w:pPr>
            <w:r w:rsidRPr="00841846">
              <w:rPr>
                <w:lang w:val="en-US"/>
              </w:rPr>
              <w:t>Credit assists to both the third baseman and the shortstop,</w:t>
            </w:r>
            <w:r>
              <w:rPr>
                <w:lang w:val="en-US"/>
              </w:rPr>
              <w:t xml:space="preserve"> </w:t>
            </w:r>
            <w:r w:rsidRPr="00841846">
              <w:rPr>
                <w:lang w:val="en-US"/>
              </w:rPr>
              <w:t>and a putout to the second baseman.</w:t>
            </w:r>
          </w:p>
        </w:tc>
      </w:tr>
      <w:tr w:rsidR="00D02AEB"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2AEB" w:rsidRDefault="00D02AEB"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2AEB" w:rsidRPr="00F427EF" w:rsidRDefault="00D02AEB"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2AEB" w:rsidRPr="00F427EF" w:rsidRDefault="00D02AEB"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2AEB" w:rsidRPr="00F427EF" w:rsidRDefault="00D02AEB"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2AEB" w:rsidRDefault="00D02AEB"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02AEB" w:rsidRPr="00B94760" w:rsidTr="00D26BE1">
        <w:trPr>
          <w:trHeight w:val="1134"/>
        </w:trPr>
        <w:tc>
          <w:tcPr>
            <w:tcW w:w="1713" w:type="dxa"/>
            <w:tcBorders>
              <w:top w:val="single" w:sz="8" w:space="0" w:color="auto"/>
              <w:left w:val="single" w:sz="18" w:space="0" w:color="auto"/>
              <w:bottom w:val="single" w:sz="18" w:space="0" w:color="auto"/>
              <w:right w:val="nil"/>
            </w:tcBorders>
          </w:tcPr>
          <w:p w:rsidR="00D02AEB" w:rsidRDefault="00D02AEB" w:rsidP="00D26BE1">
            <w:pPr>
              <w:pStyle w:val="Texte"/>
              <w:spacing w:after="0"/>
              <w:ind w:right="-97" w:firstLine="0"/>
              <w:jc w:val="center"/>
              <w:rPr>
                <w:rStyle w:val="fontstyle01"/>
                <w:rFonts w:ascii="Times New Roman" w:hAnsi="Times New Roman" w:cstheme="minorBidi"/>
                <w:color w:val="auto"/>
                <w:sz w:val="24"/>
                <w:lang w:val="en-US"/>
              </w:rPr>
            </w:pPr>
            <w:r w:rsidRPr="00D02AEB">
              <w:rPr>
                <w:rStyle w:val="fontstyle01"/>
                <w:rFonts w:ascii="Times New Roman" w:hAnsi="Times New Roman" w:cstheme="minorBidi"/>
                <w:color w:val="auto"/>
                <w:sz w:val="24"/>
                <w:lang w:val="en-US"/>
              </w:rPr>
              <w:drawing>
                <wp:inline distT="0" distB="0" distL="0" distR="0">
                  <wp:extent cx="827405" cy="1774190"/>
                  <wp:effectExtent l="0" t="19050" r="67945" b="54610"/>
                  <wp:docPr id="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4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2AEB" w:rsidRDefault="00D02AEB"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02AEB" w:rsidRDefault="00D02AEB" w:rsidP="00D02AE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atteint la première base sur un 'Base on Ball' */</w:t>
            </w:r>
          </w:p>
          <w:p w:rsidR="00D02AEB" w:rsidRDefault="00D02AEB" w:rsidP="00D02AE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02AEB" w:rsidRDefault="00D02AEB" w:rsidP="00D02AEB">
            <w:pPr>
              <w:autoSpaceDE w:val="0"/>
              <w:autoSpaceDN w:val="0"/>
              <w:adjustRightInd w:val="0"/>
              <w:spacing w:after="0" w:line="240" w:lineRule="auto"/>
              <w:ind w:right="0" w:firstLine="0"/>
              <w:jc w:val="left"/>
              <w:rPr>
                <w:rFonts w:ascii="Consolas" w:hAnsi="Consolas" w:cs="Consolas"/>
                <w:sz w:val="20"/>
                <w:szCs w:val="20"/>
              </w:rPr>
            </w:pPr>
          </w:p>
          <w:p w:rsidR="00D02AEB" w:rsidRDefault="00D02AEB" w:rsidP="00D02AE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atteint la première base sur un choix défensif du défenseur de la cinquième base. Le défenseur de la cinquième base relais au à l'arrêt court qui relaie au défenseur de la deuxième base pour retirer le coureur arrivant de la première base */</w:t>
            </w:r>
          </w:p>
          <w:p w:rsidR="00D02AEB" w:rsidRDefault="00D02AEB" w:rsidP="00D02AE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O5</w:t>
            </w:r>
            <w:r>
              <w:rPr>
                <w:rFonts w:ascii="Consolas" w:hAnsi="Consolas" w:cs="Consolas"/>
                <w:color w:val="000000"/>
                <w:sz w:val="20"/>
                <w:szCs w:val="20"/>
              </w:rPr>
              <w:t xml:space="preserve"> , runner1 -&gt; </w:t>
            </w:r>
            <w:r>
              <w:rPr>
                <w:rFonts w:ascii="Consolas" w:hAnsi="Consolas" w:cs="Consolas"/>
                <w:b/>
                <w:bCs/>
                <w:color w:val="FF0000"/>
                <w:sz w:val="20"/>
                <w:szCs w:val="20"/>
              </w:rPr>
              <w:t>564</w:t>
            </w:r>
            <w:r>
              <w:rPr>
                <w:rFonts w:ascii="Consolas" w:hAnsi="Consolas" w:cs="Consolas"/>
                <w:color w:val="000000"/>
                <w:sz w:val="20"/>
                <w:szCs w:val="20"/>
              </w:rPr>
              <w:t>}</w:t>
            </w:r>
          </w:p>
          <w:p w:rsidR="00D02AEB" w:rsidRPr="00B94760" w:rsidRDefault="00D02AEB" w:rsidP="00D02AEB">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D02AEB" w:rsidRPr="00B94760" w:rsidRDefault="00D02AEB"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D02AEB" w:rsidRPr="00B94760" w:rsidRDefault="00AE2E35"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63527"/>
                  <wp:effectExtent l="19050" t="0" r="0" b="0"/>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828000" cy="1663527"/>
                          </a:xfrm>
                          <a:prstGeom prst="rect">
                            <a:avLst/>
                          </a:prstGeom>
                          <a:noFill/>
                          <a:ln w="9525">
                            <a:noFill/>
                            <a:miter lim="800000"/>
                            <a:headEnd/>
                            <a:tailEnd/>
                          </a:ln>
                        </pic:spPr>
                      </pic:pic>
                    </a:graphicData>
                  </a:graphic>
                </wp:inline>
              </w:drawing>
            </w:r>
          </w:p>
        </w:tc>
      </w:tr>
    </w:tbl>
    <w:p w:rsidR="00D02AEB" w:rsidRPr="006B3693" w:rsidRDefault="00D02AEB" w:rsidP="00D02AEB">
      <w:pPr>
        <w:pStyle w:val="Texte"/>
        <w:ind w:left="426" w:firstLine="0"/>
        <w:rPr>
          <w:rStyle w:val="Rfrenceintense"/>
          <w:lang w:val="en-US"/>
        </w:rPr>
      </w:pPr>
    </w:p>
    <w:tbl>
      <w:tblPr>
        <w:tblStyle w:val="Grilledutableau"/>
        <w:tblW w:w="9464" w:type="dxa"/>
        <w:tblLayout w:type="fixed"/>
        <w:tblLook w:val="04A0"/>
      </w:tblPr>
      <w:tblGrid>
        <w:gridCol w:w="1713"/>
        <w:gridCol w:w="236"/>
        <w:gridCol w:w="5816"/>
        <w:gridCol w:w="281"/>
        <w:gridCol w:w="1418"/>
      </w:tblGrid>
      <w:tr w:rsidR="00AE2E35"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AE2E35" w:rsidRPr="00841846" w:rsidRDefault="00AE2E35" w:rsidP="00AE2E35">
            <w:pPr>
              <w:pStyle w:val="Texte"/>
              <w:ind w:firstLine="0"/>
              <w:rPr>
                <w:lang w:val="en-US"/>
              </w:rPr>
            </w:pPr>
            <w:r w:rsidRPr="00E94999">
              <w:rPr>
                <w:u w:val="single"/>
                <w:lang w:val="en-US"/>
              </w:rPr>
              <w:t>Example 34:</w:t>
            </w:r>
            <w:r w:rsidRPr="00841846">
              <w:rPr>
                <w:lang w:val="en-US"/>
              </w:rPr>
              <w:t xml:space="preserve"> With a runner on first base, the batter hits a</w:t>
            </w:r>
            <w:r>
              <w:rPr>
                <w:lang w:val="en-US"/>
              </w:rPr>
              <w:t xml:space="preserve"> </w:t>
            </w:r>
            <w:r w:rsidRPr="00841846">
              <w:rPr>
                <w:lang w:val="en-US"/>
              </w:rPr>
              <w:t>ground ball to the second baseman, who throws to the</w:t>
            </w:r>
            <w:r>
              <w:rPr>
                <w:lang w:val="en-US"/>
              </w:rPr>
              <w:t xml:space="preserve"> </w:t>
            </w:r>
            <w:r w:rsidRPr="00841846">
              <w:rPr>
                <w:lang w:val="en-US"/>
              </w:rPr>
              <w:t>shortstop too late to put out the runner.</w:t>
            </w:r>
          </w:p>
          <w:p w:rsidR="00AE2E35" w:rsidRPr="00841846" w:rsidRDefault="00AE2E35" w:rsidP="00AE2E35">
            <w:pPr>
              <w:pStyle w:val="Texte"/>
              <w:ind w:firstLine="0"/>
              <w:rPr>
                <w:lang w:val="en-US"/>
              </w:rPr>
            </w:pPr>
            <w:r w:rsidRPr="00841846">
              <w:rPr>
                <w:lang w:val="en-US"/>
              </w:rPr>
              <w:t xml:space="preserve">The shortstop throws to the first baseman </w:t>
            </w:r>
            <w:proofErr w:type="gramStart"/>
            <w:r w:rsidRPr="00841846">
              <w:rPr>
                <w:lang w:val="en-US"/>
              </w:rPr>
              <w:t>who</w:t>
            </w:r>
            <w:proofErr w:type="gramEnd"/>
            <w:r w:rsidRPr="00841846">
              <w:rPr>
                <w:lang w:val="en-US"/>
              </w:rPr>
              <w:t xml:space="preserve"> puts out the</w:t>
            </w:r>
            <w:r>
              <w:rPr>
                <w:lang w:val="en-US"/>
              </w:rPr>
              <w:t xml:space="preserve"> </w:t>
            </w:r>
            <w:r w:rsidRPr="00841846">
              <w:rPr>
                <w:lang w:val="en-US"/>
              </w:rPr>
              <w:t>batter-runner.</w:t>
            </w:r>
          </w:p>
          <w:p w:rsidR="00AE2E35" w:rsidRPr="008C5EB7" w:rsidRDefault="00AE2E35" w:rsidP="00D26BE1">
            <w:pPr>
              <w:pStyle w:val="Texte"/>
              <w:ind w:firstLine="0"/>
              <w:rPr>
                <w:rStyle w:val="fontstyle01"/>
                <w:rFonts w:ascii="Times New Roman" w:hAnsi="Times New Roman" w:cstheme="minorBidi"/>
                <w:color w:val="auto"/>
                <w:sz w:val="22"/>
                <w:szCs w:val="22"/>
                <w:lang w:val="en-US"/>
              </w:rPr>
            </w:pPr>
            <w:r w:rsidRPr="00841846">
              <w:rPr>
                <w:lang w:val="en-US"/>
              </w:rPr>
              <w:t>Credit assists to both the second baseman and the shortstop</w:t>
            </w:r>
            <w:r>
              <w:rPr>
                <w:lang w:val="en-US"/>
              </w:rPr>
              <w:t xml:space="preserve"> </w:t>
            </w:r>
            <w:r w:rsidRPr="00841846">
              <w:rPr>
                <w:lang w:val="en-US"/>
              </w:rPr>
              <w:t>and a putout to the first baseman.</w:t>
            </w:r>
          </w:p>
        </w:tc>
      </w:tr>
      <w:tr w:rsidR="00AE2E35"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E2E35" w:rsidRDefault="00AE2E35"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E2E35" w:rsidRPr="00F427EF" w:rsidRDefault="00AE2E35"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E2E35" w:rsidRPr="00F427EF" w:rsidRDefault="00AE2E35"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E2E35" w:rsidRPr="00F427EF" w:rsidRDefault="00AE2E35"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E2E35" w:rsidRDefault="00AE2E35"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AE2E35" w:rsidRPr="00B94760" w:rsidTr="00D26BE1">
        <w:trPr>
          <w:trHeight w:val="1134"/>
        </w:trPr>
        <w:tc>
          <w:tcPr>
            <w:tcW w:w="1713" w:type="dxa"/>
            <w:tcBorders>
              <w:top w:val="single" w:sz="8" w:space="0" w:color="auto"/>
              <w:left w:val="single" w:sz="18" w:space="0" w:color="auto"/>
              <w:bottom w:val="single" w:sz="18" w:space="0" w:color="auto"/>
              <w:right w:val="nil"/>
            </w:tcBorders>
          </w:tcPr>
          <w:p w:rsidR="00AE2E35" w:rsidRDefault="00AE2E35" w:rsidP="00D26BE1">
            <w:pPr>
              <w:pStyle w:val="Texte"/>
              <w:spacing w:after="0"/>
              <w:ind w:right="-97" w:firstLine="0"/>
              <w:jc w:val="center"/>
              <w:rPr>
                <w:rStyle w:val="fontstyle01"/>
                <w:rFonts w:ascii="Times New Roman" w:hAnsi="Times New Roman" w:cstheme="minorBidi"/>
                <w:color w:val="auto"/>
                <w:sz w:val="24"/>
                <w:lang w:val="en-US"/>
              </w:rPr>
            </w:pPr>
            <w:r w:rsidRPr="00AE2E35">
              <w:rPr>
                <w:rStyle w:val="fontstyle01"/>
                <w:rFonts w:ascii="Times New Roman" w:hAnsi="Times New Roman" w:cstheme="minorBidi"/>
                <w:color w:val="auto"/>
                <w:sz w:val="24"/>
                <w:lang w:val="en-US"/>
              </w:rPr>
              <w:lastRenderedPageBreak/>
              <w:drawing>
                <wp:inline distT="0" distB="0" distL="0" distR="0">
                  <wp:extent cx="827405" cy="1720215"/>
                  <wp:effectExtent l="0" t="19050" r="67945" b="51435"/>
                  <wp:docPr id="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2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E2E35" w:rsidRDefault="00AE2E35"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AE2E35" w:rsidRDefault="00AE2E35" w:rsidP="00AE2E3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l'arrêt court */</w:t>
            </w:r>
          </w:p>
          <w:p w:rsidR="00AE2E35" w:rsidRDefault="00AE2E35" w:rsidP="00AE2E3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AE2E35" w:rsidRDefault="00AE2E35" w:rsidP="00AE2E35">
            <w:pPr>
              <w:autoSpaceDE w:val="0"/>
              <w:autoSpaceDN w:val="0"/>
              <w:adjustRightInd w:val="0"/>
              <w:spacing w:after="0" w:line="240" w:lineRule="auto"/>
              <w:ind w:right="0" w:firstLine="0"/>
              <w:jc w:val="left"/>
              <w:rPr>
                <w:rFonts w:ascii="Consolas" w:hAnsi="Consolas" w:cs="Consolas"/>
                <w:sz w:val="20"/>
                <w:szCs w:val="20"/>
              </w:rPr>
            </w:pPr>
          </w:p>
          <w:p w:rsidR="00AE2E35" w:rsidRDefault="00AE2E35" w:rsidP="00AE2E3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frappeur frappe une balle au sol qui est rattrapé par le défenseur de la deuxième base. Il relaie la balle à l'arrêt court pour tenté de retiré le coureur sans succès. L'arrêt court relai alors la balle au défenseur de la première base pour retirer le batteur coureur  */</w:t>
            </w:r>
          </w:p>
          <w:p w:rsidR="00AE2E35" w:rsidRDefault="00AE2E35" w:rsidP="00AE2E3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463</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AE2E35" w:rsidRPr="00B94760" w:rsidRDefault="00AE2E35" w:rsidP="00AE2E35">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AE2E35" w:rsidRPr="00B94760" w:rsidRDefault="00AE2E35"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AE2E35" w:rsidRPr="00B94760" w:rsidRDefault="000E2B3F"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78378"/>
                  <wp:effectExtent l="19050" t="0" r="0" b="0"/>
                  <wp:docPr id="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828000" cy="1678378"/>
                          </a:xfrm>
                          <a:prstGeom prst="rect">
                            <a:avLst/>
                          </a:prstGeom>
                          <a:noFill/>
                          <a:ln w="9525">
                            <a:noFill/>
                            <a:miter lim="800000"/>
                            <a:headEnd/>
                            <a:tailEnd/>
                          </a:ln>
                        </pic:spPr>
                      </pic:pic>
                    </a:graphicData>
                  </a:graphic>
                </wp:inline>
              </w:drawing>
            </w:r>
          </w:p>
        </w:tc>
      </w:tr>
    </w:tbl>
    <w:p w:rsidR="00841846" w:rsidRDefault="00841846" w:rsidP="00841846">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5E598B"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CB5553" w:rsidRDefault="00CB5553" w:rsidP="00CB5553">
            <w:pPr>
              <w:pStyle w:val="Texte"/>
              <w:ind w:firstLine="0"/>
              <w:rPr>
                <w:lang w:val="en-US"/>
              </w:rPr>
            </w:pPr>
            <w:r w:rsidRPr="002A524D">
              <w:rPr>
                <w:u w:val="single"/>
                <w:lang w:val="en-US"/>
              </w:rPr>
              <w:t>Example 35:</w:t>
            </w:r>
            <w:r w:rsidRPr="00E94999">
              <w:rPr>
                <w:lang w:val="en-US"/>
              </w:rPr>
              <w:t xml:space="preserve"> With a runner on second base the batter hits a</w:t>
            </w:r>
            <w:r>
              <w:rPr>
                <w:lang w:val="en-US"/>
              </w:rPr>
              <w:t xml:space="preserve"> </w:t>
            </w:r>
            <w:r w:rsidRPr="00E94999">
              <w:rPr>
                <w:lang w:val="en-US"/>
              </w:rPr>
              <w:t>ground ball to the third baseman, who catches the ball and</w:t>
            </w:r>
            <w:r>
              <w:rPr>
                <w:lang w:val="en-US"/>
              </w:rPr>
              <w:t xml:space="preserve"> </w:t>
            </w:r>
            <w:r w:rsidRPr="00E94999">
              <w:rPr>
                <w:lang w:val="en-US"/>
              </w:rPr>
              <w:t>throws it to second, catching the runner off base.</w:t>
            </w:r>
          </w:p>
          <w:p w:rsidR="00CB5553" w:rsidRPr="00E94999" w:rsidRDefault="00CB5553" w:rsidP="00CB5553">
            <w:pPr>
              <w:pStyle w:val="Texte"/>
              <w:ind w:firstLine="0"/>
              <w:rPr>
                <w:lang w:val="en-US"/>
              </w:rPr>
            </w:pPr>
            <w:r w:rsidRPr="00E94999">
              <w:rPr>
                <w:lang w:val="en-US"/>
              </w:rPr>
              <w:t>This leads to a rundown play.</w:t>
            </w:r>
          </w:p>
          <w:p w:rsidR="005E598B" w:rsidRPr="008C5EB7" w:rsidRDefault="00CB5553" w:rsidP="00D26BE1">
            <w:pPr>
              <w:pStyle w:val="Texte"/>
              <w:ind w:firstLine="0"/>
              <w:rPr>
                <w:rStyle w:val="fontstyle01"/>
                <w:rFonts w:ascii="Times New Roman" w:hAnsi="Times New Roman" w:cstheme="minorBidi"/>
                <w:color w:val="auto"/>
                <w:sz w:val="22"/>
                <w:szCs w:val="22"/>
                <w:lang w:val="en-US"/>
              </w:rPr>
            </w:pPr>
            <w:r w:rsidRPr="00E94999">
              <w:rPr>
                <w:lang w:val="en-US"/>
              </w:rPr>
              <w:t>The ball is passed from one fielder to another (third baseman,</w:t>
            </w:r>
            <w:r>
              <w:rPr>
                <w:lang w:val="en-US"/>
              </w:rPr>
              <w:t xml:space="preserve"> </w:t>
            </w:r>
            <w:r w:rsidRPr="00E94999">
              <w:rPr>
                <w:lang w:val="en-US"/>
              </w:rPr>
              <w:t>second baseman, catcher, shortstop, third baseman, second</w:t>
            </w:r>
            <w:r>
              <w:rPr>
                <w:lang w:val="en-US"/>
              </w:rPr>
              <w:t xml:space="preserve"> </w:t>
            </w:r>
            <w:r w:rsidRPr="00E94999">
              <w:rPr>
                <w:lang w:val="en-US"/>
              </w:rPr>
              <w:t>baseman, catcher) until the shortstop makes a putout. Write</w:t>
            </w:r>
            <w:r>
              <w:rPr>
                <w:lang w:val="en-US"/>
              </w:rPr>
              <w:t xml:space="preserve"> </w:t>
            </w:r>
            <w:r w:rsidRPr="00E94999">
              <w:rPr>
                <w:lang w:val="en-US"/>
              </w:rPr>
              <w:t>the complete rundown on the score-sheet but credit only one assist to the</w:t>
            </w:r>
            <w:r>
              <w:rPr>
                <w:lang w:val="en-US"/>
              </w:rPr>
              <w:t xml:space="preserve"> </w:t>
            </w:r>
            <w:r w:rsidRPr="00E94999">
              <w:rPr>
                <w:lang w:val="en-US"/>
              </w:rPr>
              <w:t>third baseman, the second baseman, the shortstop and the catcher and a</w:t>
            </w:r>
            <w:r>
              <w:rPr>
                <w:lang w:val="en-US"/>
              </w:rPr>
              <w:t xml:space="preserve"> </w:t>
            </w:r>
            <w:r w:rsidRPr="00130B50">
              <w:rPr>
                <w:lang w:val="en-US"/>
              </w:rPr>
              <w:t>putout to the shortstop.</w:t>
            </w:r>
          </w:p>
        </w:tc>
      </w:tr>
      <w:tr w:rsidR="005E598B"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E598B" w:rsidRDefault="005E598B"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E598B" w:rsidRPr="00F427EF" w:rsidRDefault="005E598B"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E598B" w:rsidRPr="00F427EF" w:rsidRDefault="005E598B"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E598B" w:rsidRPr="00F427EF" w:rsidRDefault="005E598B"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E598B" w:rsidRDefault="005E598B"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5E598B" w:rsidRPr="00B94760" w:rsidTr="00D26BE1">
        <w:trPr>
          <w:trHeight w:val="1134"/>
        </w:trPr>
        <w:tc>
          <w:tcPr>
            <w:tcW w:w="1713" w:type="dxa"/>
            <w:tcBorders>
              <w:top w:val="single" w:sz="8" w:space="0" w:color="auto"/>
              <w:left w:val="single" w:sz="18" w:space="0" w:color="auto"/>
              <w:bottom w:val="single" w:sz="18" w:space="0" w:color="auto"/>
              <w:right w:val="nil"/>
            </w:tcBorders>
          </w:tcPr>
          <w:p w:rsidR="005E598B" w:rsidRDefault="005E598B" w:rsidP="00D26BE1">
            <w:pPr>
              <w:pStyle w:val="Texte"/>
              <w:spacing w:after="0"/>
              <w:ind w:right="-97" w:firstLine="0"/>
              <w:jc w:val="center"/>
              <w:rPr>
                <w:rStyle w:val="fontstyle01"/>
                <w:rFonts w:ascii="Times New Roman" w:hAnsi="Times New Roman" w:cstheme="minorBidi"/>
                <w:color w:val="auto"/>
                <w:sz w:val="24"/>
                <w:lang w:val="en-US"/>
              </w:rPr>
            </w:pPr>
            <w:r w:rsidRPr="005E598B">
              <w:rPr>
                <w:rStyle w:val="fontstyle01"/>
                <w:rFonts w:ascii="Times New Roman" w:hAnsi="Times New Roman" w:cstheme="minorBidi"/>
                <w:color w:val="auto"/>
                <w:sz w:val="24"/>
                <w:lang w:val="en-US"/>
              </w:rPr>
              <w:drawing>
                <wp:inline distT="0" distB="0" distL="0" distR="0">
                  <wp:extent cx="827405" cy="1720215"/>
                  <wp:effectExtent l="0" t="19050" r="67945" b="51435"/>
                  <wp:docPr id="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2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E598B" w:rsidRDefault="005E598B"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CB5553" w:rsidRDefault="00CB5553" w:rsidP="00CB55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droit */</w:t>
            </w:r>
          </w:p>
          <w:p w:rsidR="00CB5553" w:rsidRDefault="00CB5553" w:rsidP="00CB55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2B9</w:t>
            </w:r>
            <w:r>
              <w:rPr>
                <w:rFonts w:ascii="Consolas" w:hAnsi="Consolas" w:cs="Consolas"/>
                <w:color w:val="000000"/>
                <w:sz w:val="20"/>
                <w:szCs w:val="20"/>
              </w:rPr>
              <w:t xml:space="preserve"> }</w:t>
            </w:r>
          </w:p>
          <w:p w:rsidR="00CB5553" w:rsidRDefault="00CB5553" w:rsidP="00CB5553">
            <w:pPr>
              <w:autoSpaceDE w:val="0"/>
              <w:autoSpaceDN w:val="0"/>
              <w:adjustRightInd w:val="0"/>
              <w:spacing w:after="0" w:line="240" w:lineRule="auto"/>
              <w:ind w:right="0" w:firstLine="0"/>
              <w:jc w:val="left"/>
              <w:rPr>
                <w:rFonts w:ascii="Consolas" w:hAnsi="Consolas" w:cs="Consolas"/>
                <w:sz w:val="20"/>
                <w:szCs w:val="20"/>
              </w:rPr>
            </w:pPr>
          </w:p>
          <w:p w:rsidR="00CB5553" w:rsidRDefault="00CB5553" w:rsidP="00CB55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au sol sur la troisième base, il arrive sur base sur un choix défensif. Le coureur venant de la deuxième base est pris en souricière */</w:t>
            </w:r>
          </w:p>
          <w:p w:rsidR="00CB5553" w:rsidRDefault="00CB5553" w:rsidP="00CB55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O5</w:t>
            </w:r>
            <w:r>
              <w:rPr>
                <w:rFonts w:ascii="Consolas" w:hAnsi="Consolas" w:cs="Consolas"/>
                <w:color w:val="000000"/>
                <w:sz w:val="20"/>
                <w:szCs w:val="20"/>
              </w:rPr>
              <w:t xml:space="preserve"> , runner2 -&gt; </w:t>
            </w:r>
            <w:r>
              <w:rPr>
                <w:rFonts w:ascii="Consolas" w:hAnsi="Consolas" w:cs="Consolas"/>
                <w:b/>
                <w:bCs/>
                <w:color w:val="FF0000"/>
                <w:sz w:val="20"/>
                <w:szCs w:val="20"/>
              </w:rPr>
              <w:t>54265426</w:t>
            </w:r>
            <w:r>
              <w:rPr>
                <w:rFonts w:ascii="Consolas" w:hAnsi="Consolas" w:cs="Consolas"/>
                <w:color w:val="000000"/>
                <w:sz w:val="20"/>
                <w:szCs w:val="20"/>
              </w:rPr>
              <w:t xml:space="preserve"> }</w:t>
            </w:r>
          </w:p>
          <w:p w:rsidR="005E598B" w:rsidRPr="00B94760" w:rsidRDefault="005E598B" w:rsidP="005E598B">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5E598B" w:rsidRPr="00B94760" w:rsidRDefault="005E598B"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5E598B" w:rsidRPr="00B94760" w:rsidRDefault="00CB5553"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936000" cy="1684800"/>
                  <wp:effectExtent l="19050" t="0" r="0" b="0"/>
                  <wp:docPr id="2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936000" cy="1684800"/>
                          </a:xfrm>
                          <a:prstGeom prst="rect">
                            <a:avLst/>
                          </a:prstGeom>
                          <a:noFill/>
                          <a:ln w="9525">
                            <a:noFill/>
                            <a:miter lim="800000"/>
                            <a:headEnd/>
                            <a:tailEnd/>
                          </a:ln>
                        </pic:spPr>
                      </pic:pic>
                    </a:graphicData>
                  </a:graphic>
                </wp:inline>
              </w:drawing>
            </w:r>
          </w:p>
        </w:tc>
      </w:tr>
    </w:tbl>
    <w:p w:rsidR="00841846" w:rsidRDefault="00841846" w:rsidP="00841846">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ED2DC6"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ED2DC6" w:rsidRPr="00130B50" w:rsidRDefault="00ED2DC6" w:rsidP="00ED2DC6">
            <w:pPr>
              <w:pStyle w:val="Texte"/>
              <w:ind w:firstLine="0"/>
              <w:rPr>
                <w:lang w:val="en-US"/>
              </w:rPr>
            </w:pPr>
            <w:r w:rsidRPr="002A524D">
              <w:rPr>
                <w:u w:val="single"/>
                <w:lang w:val="en-US"/>
              </w:rPr>
              <w:t>Example 36:</w:t>
            </w:r>
            <w:r w:rsidRPr="00130B50">
              <w:rPr>
                <w:lang w:val="en-US"/>
              </w:rPr>
              <w:t xml:space="preserve"> The batter hits a ground ball to the third</w:t>
            </w:r>
            <w:r>
              <w:rPr>
                <w:lang w:val="en-US"/>
              </w:rPr>
              <w:t xml:space="preserve"> </w:t>
            </w:r>
            <w:r w:rsidRPr="00130B50">
              <w:rPr>
                <w:lang w:val="en-US"/>
              </w:rPr>
              <w:t xml:space="preserve">baseman, </w:t>
            </w:r>
            <w:proofErr w:type="gramStart"/>
            <w:r w:rsidRPr="00130B50">
              <w:rPr>
                <w:lang w:val="en-US"/>
              </w:rPr>
              <w:t>who</w:t>
            </w:r>
            <w:proofErr w:type="gramEnd"/>
            <w:r w:rsidRPr="00130B50">
              <w:rPr>
                <w:lang w:val="en-US"/>
              </w:rPr>
              <w:t xml:space="preserve"> catches it in time to put him out at first base,</w:t>
            </w:r>
            <w:r>
              <w:rPr>
                <w:lang w:val="en-US"/>
              </w:rPr>
              <w:t xml:space="preserve"> </w:t>
            </w:r>
            <w:r w:rsidRPr="00130B50">
              <w:rPr>
                <w:lang w:val="en-US"/>
              </w:rPr>
              <w:t>but throws wild to the first base.</w:t>
            </w:r>
          </w:p>
          <w:p w:rsidR="00ED2DC6" w:rsidRPr="008C5EB7" w:rsidRDefault="00ED2DC6" w:rsidP="00D26BE1">
            <w:pPr>
              <w:pStyle w:val="Texte"/>
              <w:ind w:firstLine="0"/>
              <w:rPr>
                <w:rStyle w:val="fontstyle01"/>
                <w:rFonts w:ascii="Times New Roman" w:hAnsi="Times New Roman" w:cstheme="minorBidi"/>
                <w:color w:val="auto"/>
                <w:sz w:val="22"/>
                <w:szCs w:val="22"/>
                <w:lang w:val="en-US"/>
              </w:rPr>
            </w:pPr>
            <w:r w:rsidRPr="00130B50">
              <w:rPr>
                <w:lang w:val="en-US"/>
              </w:rPr>
              <w:t>The batter-runner advances towards second base but is put</w:t>
            </w:r>
            <w:r>
              <w:rPr>
                <w:lang w:val="en-US"/>
              </w:rPr>
              <w:t xml:space="preserve"> </w:t>
            </w:r>
            <w:r w:rsidRPr="00130B50">
              <w:rPr>
                <w:lang w:val="en-US"/>
              </w:rPr>
              <w:t xml:space="preserve">out by the shortstop assisted by the right fielder, </w:t>
            </w:r>
            <w:proofErr w:type="gramStart"/>
            <w:r w:rsidRPr="00130B50">
              <w:rPr>
                <w:lang w:val="en-US"/>
              </w:rPr>
              <w:t>who</w:t>
            </w:r>
            <w:proofErr w:type="gramEnd"/>
            <w:r w:rsidRPr="00130B50">
              <w:rPr>
                <w:lang w:val="en-US"/>
              </w:rPr>
              <w:t xml:space="preserve"> caught the ball</w:t>
            </w:r>
            <w:r>
              <w:rPr>
                <w:lang w:val="en-US"/>
              </w:rPr>
              <w:t xml:space="preserve"> </w:t>
            </w:r>
            <w:r w:rsidRPr="00130B50">
              <w:rPr>
                <w:lang w:val="en-US"/>
              </w:rPr>
              <w:t>thrown by the third baseman. Charge an error to the third baseman, an</w:t>
            </w:r>
            <w:r>
              <w:rPr>
                <w:lang w:val="en-US"/>
              </w:rPr>
              <w:t xml:space="preserve"> </w:t>
            </w:r>
            <w:r w:rsidRPr="00130B50">
              <w:rPr>
                <w:lang w:val="en-US"/>
              </w:rPr>
              <w:t>assist to the right fielder and a putout to the shortstop.</w:t>
            </w:r>
          </w:p>
        </w:tc>
      </w:tr>
      <w:tr w:rsidR="00ED2DC6"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D2DC6" w:rsidRDefault="00ED2DC6"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D2DC6" w:rsidRPr="00F427EF" w:rsidRDefault="00ED2DC6"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D2DC6" w:rsidRPr="00F427EF" w:rsidRDefault="00ED2DC6"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D2DC6" w:rsidRPr="00F427EF" w:rsidRDefault="00ED2DC6"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D2DC6" w:rsidRDefault="00ED2DC6"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D2DC6" w:rsidRPr="00B94760" w:rsidTr="00D26BE1">
        <w:trPr>
          <w:trHeight w:val="1134"/>
        </w:trPr>
        <w:tc>
          <w:tcPr>
            <w:tcW w:w="1713" w:type="dxa"/>
            <w:tcBorders>
              <w:top w:val="single" w:sz="8" w:space="0" w:color="auto"/>
              <w:left w:val="single" w:sz="18" w:space="0" w:color="auto"/>
              <w:bottom w:val="single" w:sz="18" w:space="0" w:color="auto"/>
              <w:right w:val="nil"/>
            </w:tcBorders>
          </w:tcPr>
          <w:p w:rsidR="00ED2DC6" w:rsidRDefault="00ED2DC6" w:rsidP="00D26BE1">
            <w:pPr>
              <w:pStyle w:val="Texte"/>
              <w:spacing w:after="0"/>
              <w:ind w:right="-97" w:firstLine="0"/>
              <w:jc w:val="center"/>
              <w:rPr>
                <w:rStyle w:val="fontstyle01"/>
                <w:rFonts w:ascii="Times New Roman" w:hAnsi="Times New Roman" w:cstheme="minorBidi"/>
                <w:color w:val="auto"/>
                <w:sz w:val="24"/>
                <w:lang w:val="en-US"/>
              </w:rPr>
            </w:pPr>
            <w:r w:rsidRPr="00ED2DC6">
              <w:rPr>
                <w:rStyle w:val="fontstyle01"/>
                <w:rFonts w:ascii="Times New Roman" w:hAnsi="Times New Roman" w:cstheme="minorBidi"/>
                <w:color w:val="auto"/>
                <w:sz w:val="24"/>
                <w:lang w:val="en-US"/>
              </w:rPr>
              <w:lastRenderedPageBreak/>
              <w:drawing>
                <wp:inline distT="0" distB="0" distL="0" distR="0">
                  <wp:extent cx="827405" cy="885190"/>
                  <wp:effectExtent l="0" t="19050" r="67945" b="48260"/>
                  <wp:docPr id="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D2DC6" w:rsidRDefault="00ED2DC6"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D2DC6" w:rsidRDefault="00ED2DC6" w:rsidP="00ED2DC6">
            <w:pPr>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Le batteur frappe une balle vers le défenseur de la troisième base qui fait une erreur</w:t>
            </w:r>
          </w:p>
          <w:p w:rsidR="00ED2DC6" w:rsidRDefault="00ED2DC6" w:rsidP="00ED2D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de relaie vers la première base. Le batteur coureur en profite pour tenter de gagner la deuxième. La balle est récupérée par le défenseur du champ droit qui relaie à l'arrêt court pour retirer le batteur coureur */</w:t>
            </w:r>
          </w:p>
          <w:p w:rsidR="00ED2DC6" w:rsidRDefault="00ED2DC6" w:rsidP="00ED2D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E5T</w:t>
            </w:r>
            <w:r>
              <w:rPr>
                <w:rFonts w:ascii="Consolas" w:hAnsi="Consolas" w:cs="Consolas"/>
                <w:color w:val="000000"/>
                <w:sz w:val="20"/>
                <w:szCs w:val="20"/>
              </w:rPr>
              <w:t xml:space="preserve"> </w:t>
            </w:r>
            <w:r>
              <w:rPr>
                <w:rFonts w:ascii="Consolas" w:hAnsi="Consolas" w:cs="Consolas"/>
                <w:b/>
                <w:bCs/>
                <w:color w:val="FF0000"/>
                <w:sz w:val="20"/>
                <w:szCs w:val="20"/>
              </w:rPr>
              <w:t xml:space="preserve">96 </w:t>
            </w:r>
            <w:r>
              <w:rPr>
                <w:rFonts w:ascii="Consolas" w:hAnsi="Consolas" w:cs="Consolas"/>
                <w:color w:val="000000"/>
                <w:sz w:val="20"/>
                <w:szCs w:val="20"/>
              </w:rPr>
              <w:t>}</w:t>
            </w:r>
          </w:p>
          <w:p w:rsidR="00ED2DC6" w:rsidRPr="00B94760" w:rsidRDefault="00ED2DC6" w:rsidP="00ED2DC6">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ED2DC6" w:rsidRPr="00B94760" w:rsidRDefault="00ED2DC6"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ED2DC6" w:rsidRPr="00B94760" w:rsidRDefault="00A26F35"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50582"/>
                  <wp:effectExtent l="19050" t="0" r="0" b="0"/>
                  <wp:docPr id="2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828000" cy="850582"/>
                          </a:xfrm>
                          <a:prstGeom prst="rect">
                            <a:avLst/>
                          </a:prstGeom>
                          <a:noFill/>
                          <a:ln w="9525">
                            <a:noFill/>
                            <a:miter lim="800000"/>
                            <a:headEnd/>
                            <a:tailEnd/>
                          </a:ln>
                        </pic:spPr>
                      </pic:pic>
                    </a:graphicData>
                  </a:graphic>
                </wp:inline>
              </w:drawing>
            </w:r>
          </w:p>
        </w:tc>
      </w:tr>
    </w:tbl>
    <w:p w:rsidR="00E94999" w:rsidRDefault="00E94999" w:rsidP="00E94999">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D37105"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D37105" w:rsidRPr="002A524D" w:rsidRDefault="00D37105" w:rsidP="00D37105">
            <w:pPr>
              <w:pStyle w:val="Texte"/>
              <w:ind w:firstLine="0"/>
              <w:rPr>
                <w:lang w:val="en-US"/>
              </w:rPr>
            </w:pPr>
            <w:r w:rsidRPr="00CD5E41">
              <w:rPr>
                <w:u w:val="single"/>
                <w:lang w:val="en-US"/>
              </w:rPr>
              <w:t>Example 37:</w:t>
            </w:r>
            <w:r w:rsidRPr="002A524D">
              <w:rPr>
                <w:lang w:val="en-US"/>
              </w:rPr>
              <w:t xml:space="preserve"> The batter hits a slow ground ball towards the</w:t>
            </w:r>
            <w:r>
              <w:rPr>
                <w:lang w:val="en-US"/>
              </w:rPr>
              <w:t xml:space="preserve"> </w:t>
            </w:r>
            <w:r w:rsidRPr="002A524D">
              <w:rPr>
                <w:lang w:val="en-US"/>
              </w:rPr>
              <w:t xml:space="preserve">third baseman, </w:t>
            </w:r>
            <w:proofErr w:type="gramStart"/>
            <w:r w:rsidRPr="002A524D">
              <w:rPr>
                <w:lang w:val="en-US"/>
              </w:rPr>
              <w:t>who</w:t>
            </w:r>
            <w:proofErr w:type="gramEnd"/>
            <w:r w:rsidRPr="002A524D">
              <w:rPr>
                <w:lang w:val="en-US"/>
              </w:rPr>
              <w:t xml:space="preserve"> catches it too late to put him out at first</w:t>
            </w:r>
            <w:r>
              <w:rPr>
                <w:lang w:val="en-US"/>
              </w:rPr>
              <w:t xml:space="preserve"> </w:t>
            </w:r>
            <w:r w:rsidRPr="002A524D">
              <w:rPr>
                <w:lang w:val="en-US"/>
              </w:rPr>
              <w:t>base, but throws in any case, muffing the throw.</w:t>
            </w:r>
          </w:p>
          <w:p w:rsidR="00D37105" w:rsidRPr="008C5EB7" w:rsidRDefault="00D37105" w:rsidP="00D26BE1">
            <w:pPr>
              <w:pStyle w:val="Texte"/>
              <w:ind w:firstLine="0"/>
              <w:rPr>
                <w:rStyle w:val="fontstyle01"/>
                <w:rFonts w:ascii="Times New Roman" w:hAnsi="Times New Roman" w:cstheme="minorBidi"/>
                <w:color w:val="auto"/>
                <w:sz w:val="22"/>
                <w:szCs w:val="22"/>
                <w:lang w:val="en-US"/>
              </w:rPr>
            </w:pPr>
            <w:r w:rsidRPr="002A524D">
              <w:rPr>
                <w:lang w:val="en-US"/>
              </w:rPr>
              <w:t>The batter-runner continues towards second base but is put</w:t>
            </w:r>
            <w:r>
              <w:rPr>
                <w:lang w:val="en-US"/>
              </w:rPr>
              <w:t xml:space="preserve"> </w:t>
            </w:r>
            <w:r w:rsidRPr="002A524D">
              <w:rPr>
                <w:lang w:val="en-US"/>
              </w:rPr>
              <w:t xml:space="preserve">out by the shortstop, assisted by a throw from the right fielder, </w:t>
            </w:r>
            <w:proofErr w:type="gramStart"/>
            <w:r w:rsidRPr="002A524D">
              <w:rPr>
                <w:lang w:val="en-US"/>
              </w:rPr>
              <w:t>who</w:t>
            </w:r>
            <w:proofErr w:type="gramEnd"/>
            <w:r>
              <w:rPr>
                <w:lang w:val="en-US"/>
              </w:rPr>
              <w:t xml:space="preserve"> </w:t>
            </w:r>
            <w:r w:rsidRPr="002A524D">
              <w:rPr>
                <w:lang w:val="en-US"/>
              </w:rPr>
              <w:t>caught the ball thrown by the third baseman. Credit an assist to the right</w:t>
            </w:r>
            <w:r>
              <w:rPr>
                <w:lang w:val="en-US"/>
              </w:rPr>
              <w:t xml:space="preserve"> </w:t>
            </w:r>
            <w:r w:rsidRPr="002A524D">
              <w:rPr>
                <w:lang w:val="en-US"/>
              </w:rPr>
              <w:t>fielder and a putout to the shortstop.</w:t>
            </w:r>
          </w:p>
        </w:tc>
      </w:tr>
      <w:tr w:rsidR="00D37105"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37105" w:rsidRDefault="00D37105"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37105" w:rsidRPr="00F427EF" w:rsidRDefault="00D37105"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37105" w:rsidRPr="00F427EF" w:rsidRDefault="00D37105"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37105" w:rsidRPr="00F427EF" w:rsidRDefault="00D37105"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37105" w:rsidRDefault="00D37105"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37105" w:rsidRPr="00B94760" w:rsidTr="00D26BE1">
        <w:trPr>
          <w:trHeight w:val="1134"/>
        </w:trPr>
        <w:tc>
          <w:tcPr>
            <w:tcW w:w="1713" w:type="dxa"/>
            <w:tcBorders>
              <w:top w:val="single" w:sz="8" w:space="0" w:color="auto"/>
              <w:left w:val="single" w:sz="18" w:space="0" w:color="auto"/>
              <w:bottom w:val="single" w:sz="18" w:space="0" w:color="auto"/>
              <w:right w:val="nil"/>
            </w:tcBorders>
          </w:tcPr>
          <w:p w:rsidR="00D37105" w:rsidRDefault="00D37105" w:rsidP="00D26BE1">
            <w:pPr>
              <w:pStyle w:val="Texte"/>
              <w:spacing w:after="0"/>
              <w:ind w:right="-97" w:firstLine="0"/>
              <w:jc w:val="center"/>
              <w:rPr>
                <w:rStyle w:val="fontstyle01"/>
                <w:rFonts w:ascii="Times New Roman" w:hAnsi="Times New Roman" w:cstheme="minorBidi"/>
                <w:color w:val="auto"/>
                <w:sz w:val="24"/>
                <w:lang w:val="en-US"/>
              </w:rPr>
            </w:pPr>
            <w:r w:rsidRPr="00D37105">
              <w:rPr>
                <w:rStyle w:val="fontstyle01"/>
                <w:rFonts w:ascii="Times New Roman" w:hAnsi="Times New Roman" w:cstheme="minorBidi"/>
                <w:color w:val="auto"/>
                <w:sz w:val="24"/>
                <w:lang w:val="en-US"/>
              </w:rPr>
              <w:drawing>
                <wp:inline distT="0" distB="0" distL="0" distR="0">
                  <wp:extent cx="827405" cy="878205"/>
                  <wp:effectExtent l="0" t="19050" r="67945" b="55245"/>
                  <wp:docPr id="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37105" w:rsidRDefault="00D37105"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37105" w:rsidRDefault="00D37105" w:rsidP="00D3710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w:t>
            </w:r>
            <w:proofErr w:type="gramStart"/>
            <w:r>
              <w:rPr>
                <w:rFonts w:ascii="Consolas" w:hAnsi="Consolas" w:cs="Consolas"/>
                <w:color w:val="3F7F5F"/>
                <w:sz w:val="20"/>
                <w:szCs w:val="20"/>
              </w:rPr>
              <w:t>une</w:t>
            </w:r>
            <w:proofErr w:type="gramEnd"/>
            <w:r>
              <w:rPr>
                <w:rFonts w:ascii="Consolas" w:hAnsi="Consolas" w:cs="Consolas"/>
                <w:color w:val="3F7F5F"/>
                <w:sz w:val="20"/>
                <w:szCs w:val="20"/>
              </w:rPr>
              <w:t xml:space="preserve"> hit vers le défenseur de la troisième base qui fait une erreur de relaie vers la première base. Le batteur coureur en profite pour tenter de gagner la deuxième base. La balle est récupérée par le défenseur du champ droit qui relaie à l'arrêt court pour retirer le batteur coureur */</w:t>
            </w:r>
          </w:p>
          <w:p w:rsidR="00D37105" w:rsidRDefault="00D37105" w:rsidP="00D3710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r>
              <w:rPr>
                <w:rFonts w:ascii="Consolas" w:hAnsi="Consolas" w:cs="Consolas"/>
                <w:b/>
                <w:bCs/>
                <w:color w:val="FF0000"/>
                <w:sz w:val="20"/>
                <w:szCs w:val="20"/>
              </w:rPr>
              <w:t xml:space="preserve">96 </w:t>
            </w:r>
            <w:r>
              <w:rPr>
                <w:rFonts w:ascii="Consolas" w:hAnsi="Consolas" w:cs="Consolas"/>
                <w:color w:val="000000"/>
                <w:sz w:val="20"/>
                <w:szCs w:val="20"/>
              </w:rPr>
              <w:t>}</w:t>
            </w:r>
          </w:p>
          <w:p w:rsidR="00D37105" w:rsidRPr="00B94760" w:rsidRDefault="00D37105" w:rsidP="00D37105">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D37105" w:rsidRPr="00B94760" w:rsidRDefault="00D37105"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D37105" w:rsidRPr="00B94760" w:rsidRDefault="00472E1A"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9333"/>
                  <wp:effectExtent l="19050" t="0" r="0" b="0"/>
                  <wp:docPr id="3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828000" cy="889333"/>
                          </a:xfrm>
                          <a:prstGeom prst="rect">
                            <a:avLst/>
                          </a:prstGeom>
                          <a:noFill/>
                          <a:ln w="9525">
                            <a:noFill/>
                            <a:miter lim="800000"/>
                            <a:headEnd/>
                            <a:tailEnd/>
                          </a:ln>
                        </pic:spPr>
                      </pic:pic>
                    </a:graphicData>
                  </a:graphic>
                </wp:inline>
              </w:drawing>
            </w:r>
          </w:p>
        </w:tc>
      </w:tr>
    </w:tbl>
    <w:p w:rsidR="00E94999" w:rsidRDefault="00E94999" w:rsidP="00E94999">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472E1A"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472E1A" w:rsidRPr="00CD5E41" w:rsidRDefault="00472E1A" w:rsidP="00472E1A">
            <w:pPr>
              <w:pStyle w:val="Exemple"/>
              <w:rPr>
                <w:lang w:val="en-US"/>
              </w:rPr>
            </w:pPr>
            <w:r w:rsidRPr="00CD5E41">
              <w:rPr>
                <w:lang w:val="en-US"/>
              </w:rPr>
              <w:t>Example 38: The batter is struck out but on the third strike the</w:t>
            </w:r>
            <w:r>
              <w:rPr>
                <w:lang w:val="en-US"/>
              </w:rPr>
              <w:t xml:space="preserve"> </w:t>
            </w:r>
            <w:r w:rsidRPr="00CD5E41">
              <w:rPr>
                <w:lang w:val="en-US"/>
              </w:rPr>
              <w:t>catcher fails to catch the ball, which bounces against the</w:t>
            </w:r>
            <w:r>
              <w:rPr>
                <w:lang w:val="en-US"/>
              </w:rPr>
              <w:t xml:space="preserve"> </w:t>
            </w:r>
            <w:r w:rsidRPr="00CD5E41">
              <w:rPr>
                <w:lang w:val="en-US"/>
              </w:rPr>
              <w:t>protective barriers behind him and back onto the field.</w:t>
            </w:r>
          </w:p>
          <w:p w:rsidR="00472E1A" w:rsidRPr="008C5EB7" w:rsidRDefault="00472E1A" w:rsidP="00472E1A">
            <w:pPr>
              <w:pStyle w:val="Exemple"/>
              <w:rPr>
                <w:rStyle w:val="fontstyle01"/>
                <w:rFonts w:ascii="Times New Roman" w:hAnsi="Times New Roman" w:cstheme="minorBidi"/>
                <w:color w:val="auto"/>
                <w:sz w:val="22"/>
                <w:szCs w:val="22"/>
                <w:lang w:val="en-US"/>
              </w:rPr>
            </w:pPr>
            <w:r w:rsidRPr="00CD5E41">
              <w:rPr>
                <w:lang w:val="en-US"/>
              </w:rPr>
              <w:t>The pitcher catches the ball and assists the first baseman in aputout. Credit an assist to the pitcher and a putout to the first baseman.</w:t>
            </w:r>
          </w:p>
        </w:tc>
      </w:tr>
      <w:tr w:rsidR="00472E1A"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72E1A" w:rsidRDefault="00472E1A"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72E1A" w:rsidRPr="00F427EF" w:rsidRDefault="00472E1A"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72E1A" w:rsidRPr="00F427EF" w:rsidRDefault="00472E1A"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72E1A" w:rsidRPr="00F427EF" w:rsidRDefault="00472E1A"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72E1A" w:rsidRDefault="00472E1A"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72E1A" w:rsidRPr="00B94760" w:rsidTr="00D26BE1">
        <w:trPr>
          <w:trHeight w:val="1134"/>
        </w:trPr>
        <w:tc>
          <w:tcPr>
            <w:tcW w:w="1713" w:type="dxa"/>
            <w:tcBorders>
              <w:top w:val="single" w:sz="8" w:space="0" w:color="auto"/>
              <w:left w:val="single" w:sz="18" w:space="0" w:color="auto"/>
              <w:bottom w:val="single" w:sz="18" w:space="0" w:color="auto"/>
              <w:right w:val="nil"/>
            </w:tcBorders>
          </w:tcPr>
          <w:p w:rsidR="00472E1A" w:rsidRDefault="00472E1A" w:rsidP="00D26BE1">
            <w:pPr>
              <w:pStyle w:val="Texte"/>
              <w:spacing w:after="0"/>
              <w:ind w:right="-97" w:firstLine="0"/>
              <w:jc w:val="center"/>
              <w:rPr>
                <w:rStyle w:val="fontstyle01"/>
                <w:rFonts w:ascii="Times New Roman" w:hAnsi="Times New Roman" w:cstheme="minorBidi"/>
                <w:color w:val="auto"/>
                <w:sz w:val="24"/>
                <w:lang w:val="en-US"/>
              </w:rPr>
            </w:pPr>
            <w:r w:rsidRPr="00472E1A">
              <w:rPr>
                <w:rStyle w:val="fontstyle01"/>
                <w:rFonts w:ascii="Times New Roman" w:hAnsi="Times New Roman" w:cstheme="minorBidi"/>
                <w:color w:val="auto"/>
                <w:sz w:val="24"/>
                <w:lang w:val="en-US"/>
              </w:rPr>
              <w:drawing>
                <wp:inline distT="0" distB="0" distL="0" distR="0">
                  <wp:extent cx="827405" cy="902970"/>
                  <wp:effectExtent l="0" t="19050" r="67945" b="49530"/>
                  <wp:docPr id="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72E1A" w:rsidRDefault="00472E1A"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72E1A" w:rsidRDefault="00472E1A" w:rsidP="00D26BE1">
            <w:pPr>
              <w:autoSpaceDE w:val="0"/>
              <w:autoSpaceDN w:val="0"/>
              <w:adjustRightInd w:val="0"/>
              <w:spacing w:after="0" w:line="240" w:lineRule="auto"/>
              <w:ind w:right="0" w:firstLine="0"/>
              <w:jc w:val="left"/>
              <w:rPr>
                <w:rFonts w:ascii="Consolas" w:hAnsi="Consolas" w:cs="Consolas"/>
                <w:sz w:val="20"/>
                <w:szCs w:val="20"/>
              </w:rPr>
            </w:pPr>
          </w:p>
          <w:p w:rsidR="00472E1A" w:rsidRDefault="00472E1A" w:rsidP="00472E1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relaché</w:t>
            </w:r>
            <w:proofErr w:type="spellEnd"/>
            <w:r>
              <w:rPr>
                <w:rFonts w:ascii="Consolas" w:hAnsi="Consolas" w:cs="Consolas"/>
                <w:color w:val="3F7F5F"/>
                <w:sz w:val="20"/>
                <w:szCs w:val="20"/>
              </w:rPr>
              <w:t>, le lanceur récupère la balle a le renvoie au défenseur de la première base pour retirer le batteur-coureur */</w:t>
            </w:r>
          </w:p>
          <w:p w:rsidR="00472E1A" w:rsidRDefault="00472E1A" w:rsidP="00472E1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sidRPr="00472E1A">
              <w:rPr>
                <w:rFonts w:ascii="Consolas" w:hAnsi="Consolas" w:cs="Consolas"/>
                <w:b/>
                <w:bCs/>
                <w:color w:val="FF0000"/>
                <w:sz w:val="20"/>
                <w:szCs w:val="20"/>
              </w:rPr>
              <w:t>KS13</w:t>
            </w:r>
            <w:r>
              <w:rPr>
                <w:rFonts w:ascii="Consolas" w:hAnsi="Consolas" w:cs="Consolas"/>
                <w:color w:val="000000"/>
                <w:sz w:val="20"/>
                <w:szCs w:val="20"/>
              </w:rPr>
              <w:t xml:space="preserve"> }</w:t>
            </w:r>
          </w:p>
          <w:p w:rsidR="00472E1A" w:rsidRPr="00B94760" w:rsidRDefault="00472E1A" w:rsidP="00D26BE1">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472E1A" w:rsidRPr="00B94760" w:rsidRDefault="00472E1A"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472E1A" w:rsidRPr="00B94760" w:rsidRDefault="00472E1A"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97000"/>
                  <wp:effectExtent l="19050" t="0" r="0" b="0"/>
                  <wp:docPr id="3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828000" cy="897000"/>
                          </a:xfrm>
                          <a:prstGeom prst="rect">
                            <a:avLst/>
                          </a:prstGeom>
                          <a:noFill/>
                          <a:ln w="9525">
                            <a:noFill/>
                            <a:miter lim="800000"/>
                            <a:headEnd/>
                            <a:tailEnd/>
                          </a:ln>
                        </pic:spPr>
                      </pic:pic>
                    </a:graphicData>
                  </a:graphic>
                </wp:inline>
              </w:drawing>
            </w:r>
          </w:p>
        </w:tc>
      </w:tr>
    </w:tbl>
    <w:p w:rsidR="00130B50" w:rsidRDefault="00130B50" w:rsidP="00E94999">
      <w:pPr>
        <w:pStyle w:val="Texte"/>
        <w:rPr>
          <w:lang w:val="en-US"/>
        </w:rPr>
      </w:pPr>
    </w:p>
    <w:tbl>
      <w:tblPr>
        <w:tblStyle w:val="Grilledutableau"/>
        <w:tblW w:w="9464" w:type="dxa"/>
        <w:tblLayout w:type="fixed"/>
        <w:tblLook w:val="04A0"/>
      </w:tblPr>
      <w:tblGrid>
        <w:gridCol w:w="1713"/>
        <w:gridCol w:w="236"/>
        <w:gridCol w:w="5816"/>
        <w:gridCol w:w="281"/>
        <w:gridCol w:w="1418"/>
      </w:tblGrid>
      <w:tr w:rsidR="00472E1A"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472E1A" w:rsidRPr="008C5EB7" w:rsidRDefault="00472E1A" w:rsidP="00D26BE1">
            <w:pPr>
              <w:pStyle w:val="Exemple"/>
              <w:rPr>
                <w:rStyle w:val="fontstyle01"/>
                <w:rFonts w:ascii="Times New Roman" w:hAnsi="Times New Roman" w:cstheme="minorBidi"/>
                <w:color w:val="auto"/>
                <w:sz w:val="22"/>
                <w:szCs w:val="22"/>
                <w:lang w:val="en-US"/>
              </w:rPr>
            </w:pPr>
            <w:r w:rsidRPr="00C47B3F">
              <w:rPr>
                <w:u w:val="single"/>
                <w:lang w:val="en-US"/>
              </w:rPr>
              <w:t>Example 39:</w:t>
            </w:r>
            <w:r w:rsidRPr="00C47B3F">
              <w:rPr>
                <w:lang w:val="en-US"/>
              </w:rPr>
              <w:t xml:space="preserve"> The batter hits a difficult high ball between</w:t>
            </w:r>
            <w:r>
              <w:rPr>
                <w:lang w:val="en-US"/>
              </w:rPr>
              <w:t xml:space="preserve"> </w:t>
            </w:r>
            <w:r w:rsidRPr="00C47B3F">
              <w:rPr>
                <w:lang w:val="en-US"/>
              </w:rPr>
              <w:t>second base and the right fielder. The second baseman runs</w:t>
            </w:r>
            <w:r>
              <w:rPr>
                <w:lang w:val="en-US"/>
              </w:rPr>
              <w:t xml:space="preserve"> </w:t>
            </w:r>
            <w:r w:rsidRPr="00C47B3F">
              <w:rPr>
                <w:lang w:val="en-US"/>
              </w:rPr>
              <w:t>back and, jumping to make the putout, deflects the ball with</w:t>
            </w:r>
            <w:r>
              <w:rPr>
                <w:lang w:val="en-US"/>
              </w:rPr>
              <w:t xml:space="preserve"> </w:t>
            </w:r>
            <w:r w:rsidRPr="00C47B3F">
              <w:rPr>
                <w:lang w:val="en-US"/>
              </w:rPr>
              <w:t>his glove but fails to catch it. Before the ball lands the right</w:t>
            </w:r>
            <w:r>
              <w:rPr>
                <w:lang w:val="en-US"/>
              </w:rPr>
              <w:t xml:space="preserve"> </w:t>
            </w:r>
            <w:r w:rsidRPr="00C47B3F">
              <w:rPr>
                <w:lang w:val="en-US"/>
              </w:rPr>
              <w:t xml:space="preserve">fielder catches it and makes the putout. Credit an </w:t>
            </w:r>
            <w:r w:rsidRPr="00C47B3F">
              <w:rPr>
                <w:lang w:val="en-US"/>
              </w:rPr>
              <w:lastRenderedPageBreak/>
              <w:t>assist to the second</w:t>
            </w:r>
            <w:r>
              <w:rPr>
                <w:lang w:val="en-US"/>
              </w:rPr>
              <w:t xml:space="preserve"> </w:t>
            </w:r>
            <w:r w:rsidRPr="00C47B3F">
              <w:rPr>
                <w:lang w:val="en-US"/>
              </w:rPr>
              <w:t>baseman and a putout to the right fielder. Or</w:t>
            </w:r>
          </w:p>
        </w:tc>
      </w:tr>
      <w:tr w:rsidR="00472E1A"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72E1A" w:rsidRDefault="00472E1A"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72E1A" w:rsidRPr="00F427EF" w:rsidRDefault="00472E1A"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72E1A" w:rsidRPr="00F427EF" w:rsidRDefault="00472E1A"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72E1A" w:rsidRPr="00F427EF" w:rsidRDefault="00472E1A"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72E1A" w:rsidRDefault="00472E1A"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72E1A" w:rsidRPr="00B94760" w:rsidTr="00D26BE1">
        <w:trPr>
          <w:trHeight w:val="1134"/>
        </w:trPr>
        <w:tc>
          <w:tcPr>
            <w:tcW w:w="1713" w:type="dxa"/>
            <w:tcBorders>
              <w:top w:val="single" w:sz="8" w:space="0" w:color="auto"/>
              <w:left w:val="single" w:sz="18" w:space="0" w:color="auto"/>
              <w:bottom w:val="single" w:sz="18" w:space="0" w:color="auto"/>
              <w:right w:val="nil"/>
            </w:tcBorders>
          </w:tcPr>
          <w:p w:rsidR="00472E1A" w:rsidRDefault="00472E1A" w:rsidP="00D26BE1">
            <w:pPr>
              <w:pStyle w:val="Texte"/>
              <w:spacing w:after="0"/>
              <w:ind w:right="-97" w:firstLine="0"/>
              <w:jc w:val="center"/>
              <w:rPr>
                <w:rStyle w:val="fontstyle01"/>
                <w:rFonts w:ascii="Times New Roman" w:hAnsi="Times New Roman" w:cstheme="minorBidi"/>
                <w:color w:val="auto"/>
                <w:sz w:val="24"/>
                <w:lang w:val="en-US"/>
              </w:rPr>
            </w:pPr>
            <w:r w:rsidRPr="00472E1A">
              <w:rPr>
                <w:rStyle w:val="fontstyle01"/>
                <w:rFonts w:ascii="Times New Roman" w:hAnsi="Times New Roman" w:cstheme="minorBidi"/>
                <w:color w:val="auto"/>
                <w:sz w:val="24"/>
                <w:lang w:val="en-US"/>
              </w:rPr>
              <w:drawing>
                <wp:inline distT="0" distB="0" distL="0" distR="0">
                  <wp:extent cx="827405" cy="895985"/>
                  <wp:effectExtent l="0" t="19050" r="67945" b="56515"/>
                  <wp:docPr id="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72E1A" w:rsidRDefault="00472E1A"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72E1A" w:rsidRDefault="00472E1A" w:rsidP="00472E1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en balle en l'air. le défenseur de la deuxième base touche la balle sans la rattrapée et le défenseur du champ droit la rattrape avant qu'elle ne touche le sol */</w:t>
            </w:r>
          </w:p>
          <w:p w:rsidR="00472E1A" w:rsidRDefault="00472E1A" w:rsidP="00472E1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F49</w:t>
            </w:r>
            <w:r>
              <w:rPr>
                <w:rFonts w:ascii="Consolas" w:hAnsi="Consolas" w:cs="Consolas"/>
                <w:color w:val="000000"/>
                <w:sz w:val="20"/>
                <w:szCs w:val="20"/>
              </w:rPr>
              <w:t xml:space="preserve"> }</w:t>
            </w:r>
          </w:p>
          <w:p w:rsidR="00472E1A" w:rsidRPr="00B94760" w:rsidRDefault="00472E1A" w:rsidP="00472E1A">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472E1A" w:rsidRPr="00B94760" w:rsidRDefault="00472E1A"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472E1A" w:rsidRPr="00B94760" w:rsidRDefault="00472E1A"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0691"/>
                  <wp:effectExtent l="19050" t="0" r="0" b="0"/>
                  <wp:docPr id="4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828000" cy="880691"/>
                          </a:xfrm>
                          <a:prstGeom prst="rect">
                            <a:avLst/>
                          </a:prstGeom>
                          <a:noFill/>
                          <a:ln w="9525">
                            <a:noFill/>
                            <a:miter lim="800000"/>
                            <a:headEnd/>
                            <a:tailEnd/>
                          </a:ln>
                        </pic:spPr>
                      </pic:pic>
                    </a:graphicData>
                  </a:graphic>
                </wp:inline>
              </w:drawing>
            </w:r>
          </w:p>
        </w:tc>
      </w:tr>
    </w:tbl>
    <w:p w:rsidR="00472E1A" w:rsidRDefault="00472E1A" w:rsidP="00E94999">
      <w:pPr>
        <w:pStyle w:val="Texte"/>
        <w:rPr>
          <w:lang w:val="en-US"/>
        </w:rPr>
      </w:pPr>
    </w:p>
    <w:tbl>
      <w:tblPr>
        <w:tblStyle w:val="Grilledutableau"/>
        <w:tblW w:w="9464" w:type="dxa"/>
        <w:tblLayout w:type="fixed"/>
        <w:tblLook w:val="04A0"/>
      </w:tblPr>
      <w:tblGrid>
        <w:gridCol w:w="1713"/>
        <w:gridCol w:w="236"/>
        <w:gridCol w:w="5816"/>
        <w:gridCol w:w="281"/>
        <w:gridCol w:w="1418"/>
      </w:tblGrid>
      <w:tr w:rsidR="00D07A49"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D07A49" w:rsidRPr="008C5EB7" w:rsidRDefault="00D07A49" w:rsidP="00D07A49">
            <w:pPr>
              <w:pStyle w:val="Exemple"/>
              <w:rPr>
                <w:rStyle w:val="fontstyle01"/>
                <w:rFonts w:ascii="Times New Roman" w:hAnsi="Times New Roman" w:cstheme="minorBidi"/>
                <w:color w:val="auto"/>
                <w:sz w:val="22"/>
                <w:szCs w:val="22"/>
                <w:lang w:val="en-US"/>
              </w:rPr>
            </w:pPr>
            <w:r w:rsidRPr="00C47B3F">
              <w:rPr>
                <w:u w:val="single"/>
                <w:lang w:val="en-US"/>
              </w:rPr>
              <w:t>Example 40:</w:t>
            </w:r>
            <w:r w:rsidRPr="00C47B3F">
              <w:rPr>
                <w:lang w:val="en-US"/>
              </w:rPr>
              <w:t xml:space="preserve"> The batter hits an easy high ball between second</w:t>
            </w:r>
            <w:r>
              <w:rPr>
                <w:lang w:val="en-US"/>
              </w:rPr>
              <w:t xml:space="preserve"> </w:t>
            </w:r>
            <w:r w:rsidRPr="00C47B3F">
              <w:rPr>
                <w:lang w:val="en-US"/>
              </w:rPr>
              <w:t>base and the right fielder. The second baseman tries to make</w:t>
            </w:r>
            <w:r>
              <w:rPr>
                <w:lang w:val="en-US"/>
              </w:rPr>
              <w:t xml:space="preserve"> </w:t>
            </w:r>
            <w:r w:rsidRPr="00C47B3F">
              <w:rPr>
                <w:lang w:val="en-US"/>
              </w:rPr>
              <w:t>the putout but merely deflects the ball with his glove. Before</w:t>
            </w:r>
            <w:r>
              <w:rPr>
                <w:lang w:val="en-US"/>
              </w:rPr>
              <w:t xml:space="preserve"> </w:t>
            </w:r>
            <w:r w:rsidRPr="00C47B3F">
              <w:rPr>
                <w:lang w:val="en-US"/>
              </w:rPr>
              <w:t>the ball lands the right fielder catches it and makes the putout.Credit an assist to second base and a putout to the right fielder. The action</w:t>
            </w:r>
            <w:r w:rsidR="006D06AF">
              <w:rPr>
                <w:lang w:val="en-US"/>
              </w:rPr>
              <w:t xml:space="preserve"> </w:t>
            </w:r>
            <w:r w:rsidRPr="00C47B3F">
              <w:rPr>
                <w:lang w:val="en-US"/>
              </w:rPr>
              <w:t>of the second baseman should be considered a misplay but not charged as</w:t>
            </w:r>
            <w:r w:rsidR="006D06AF">
              <w:rPr>
                <w:lang w:val="en-US"/>
              </w:rPr>
              <w:t xml:space="preserve"> </w:t>
            </w:r>
            <w:r w:rsidRPr="00C47B3F">
              <w:rPr>
                <w:lang w:val="en-US"/>
              </w:rPr>
              <w:t>an error, as the out is made.</w:t>
            </w:r>
          </w:p>
        </w:tc>
      </w:tr>
      <w:tr w:rsidR="00D07A49"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A49" w:rsidRDefault="00D07A49"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A49" w:rsidRPr="00F427EF" w:rsidRDefault="00D07A49"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A49" w:rsidRPr="00F427EF" w:rsidRDefault="00D07A49"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A49" w:rsidRPr="00F427EF" w:rsidRDefault="00D07A49"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A49" w:rsidRDefault="00D07A49"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07A49" w:rsidRPr="00B94760" w:rsidTr="00D26BE1">
        <w:trPr>
          <w:trHeight w:val="1134"/>
        </w:trPr>
        <w:tc>
          <w:tcPr>
            <w:tcW w:w="1713" w:type="dxa"/>
            <w:tcBorders>
              <w:top w:val="single" w:sz="8" w:space="0" w:color="auto"/>
              <w:left w:val="single" w:sz="18" w:space="0" w:color="auto"/>
              <w:bottom w:val="single" w:sz="18" w:space="0" w:color="auto"/>
              <w:right w:val="nil"/>
            </w:tcBorders>
          </w:tcPr>
          <w:p w:rsidR="00D07A49" w:rsidRDefault="00D07A49" w:rsidP="00D26BE1">
            <w:pPr>
              <w:pStyle w:val="Texte"/>
              <w:spacing w:after="0"/>
              <w:ind w:right="-97" w:firstLine="0"/>
              <w:jc w:val="center"/>
              <w:rPr>
                <w:rStyle w:val="fontstyle01"/>
                <w:rFonts w:ascii="Times New Roman" w:hAnsi="Times New Roman" w:cstheme="minorBidi"/>
                <w:color w:val="auto"/>
                <w:sz w:val="24"/>
                <w:lang w:val="en-US"/>
              </w:rPr>
            </w:pPr>
            <w:r w:rsidRPr="00D07A49">
              <w:rPr>
                <w:rStyle w:val="fontstyle01"/>
                <w:rFonts w:ascii="Times New Roman" w:hAnsi="Times New Roman" w:cstheme="minorBidi"/>
                <w:color w:val="auto"/>
                <w:sz w:val="24"/>
                <w:lang w:val="en-US"/>
              </w:rPr>
              <w:drawing>
                <wp:inline distT="0" distB="0" distL="0" distR="0">
                  <wp:extent cx="827405" cy="895985"/>
                  <wp:effectExtent l="0" t="19050" r="67945" b="56515"/>
                  <wp:docPr id="4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89598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A49" w:rsidRDefault="00D07A49"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6D06AF" w:rsidRDefault="006D06AF" w:rsidP="006D06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en balle en l'air. le défenseur de la deuxième base touche la balle sans la rattrapée et le défenseur du champ droit la rattrape avant qu'elle ne touche le sol */</w:t>
            </w:r>
          </w:p>
          <w:p w:rsidR="006D06AF" w:rsidRDefault="006D06AF" w:rsidP="006D06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F49</w:t>
            </w:r>
            <w:r>
              <w:rPr>
                <w:rFonts w:ascii="Consolas" w:hAnsi="Consolas" w:cs="Consolas"/>
                <w:color w:val="000000"/>
                <w:sz w:val="20"/>
                <w:szCs w:val="20"/>
              </w:rPr>
              <w:t xml:space="preserve"> }</w:t>
            </w:r>
          </w:p>
          <w:p w:rsidR="00D07A49" w:rsidRPr="00B94760" w:rsidRDefault="00D07A49" w:rsidP="00D07A49">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D07A49" w:rsidRPr="00B94760" w:rsidRDefault="00D07A49"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D07A49" w:rsidRPr="00B94760" w:rsidRDefault="006D06AF"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0691"/>
                  <wp:effectExtent l="19050" t="0" r="0" b="0"/>
                  <wp:docPr id="4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828000" cy="880691"/>
                          </a:xfrm>
                          <a:prstGeom prst="rect">
                            <a:avLst/>
                          </a:prstGeom>
                          <a:noFill/>
                          <a:ln w="9525">
                            <a:noFill/>
                            <a:miter lim="800000"/>
                            <a:headEnd/>
                            <a:tailEnd/>
                          </a:ln>
                        </pic:spPr>
                      </pic:pic>
                    </a:graphicData>
                  </a:graphic>
                </wp:inline>
              </w:drawing>
            </w:r>
          </w:p>
        </w:tc>
      </w:tr>
    </w:tbl>
    <w:p w:rsidR="00D07A49" w:rsidRDefault="00D07A49" w:rsidP="00E94999">
      <w:pPr>
        <w:pStyle w:val="Texte"/>
        <w:rPr>
          <w:lang w:val="en-US"/>
        </w:rPr>
      </w:pPr>
    </w:p>
    <w:tbl>
      <w:tblPr>
        <w:tblStyle w:val="Grilledutableau"/>
        <w:tblW w:w="9464" w:type="dxa"/>
        <w:tblLayout w:type="fixed"/>
        <w:tblLook w:val="04A0"/>
      </w:tblPr>
      <w:tblGrid>
        <w:gridCol w:w="1713"/>
        <w:gridCol w:w="236"/>
        <w:gridCol w:w="5816"/>
        <w:gridCol w:w="281"/>
        <w:gridCol w:w="1418"/>
      </w:tblGrid>
      <w:tr w:rsidR="00D07A49" w:rsidRPr="008C5EB7" w:rsidTr="00D26BE1">
        <w:tc>
          <w:tcPr>
            <w:tcW w:w="9464" w:type="dxa"/>
            <w:gridSpan w:val="5"/>
            <w:tcBorders>
              <w:top w:val="single" w:sz="18" w:space="0" w:color="auto"/>
              <w:left w:val="single" w:sz="18" w:space="0" w:color="auto"/>
              <w:bottom w:val="single" w:sz="8" w:space="0" w:color="auto"/>
              <w:right w:val="single" w:sz="18" w:space="0" w:color="auto"/>
            </w:tcBorders>
          </w:tcPr>
          <w:p w:rsidR="00D07A49" w:rsidRPr="00F2552F" w:rsidRDefault="00F2552F" w:rsidP="00F2552F">
            <w:pPr>
              <w:pStyle w:val="Exemple"/>
              <w:rPr>
                <w:rStyle w:val="fontstyle01"/>
                <w:rFonts w:ascii="Times New Roman" w:hAnsi="Times New Roman" w:cstheme="minorBidi"/>
                <w:color w:val="auto"/>
                <w:sz w:val="24"/>
                <w:szCs w:val="22"/>
                <w:lang w:val="en-US"/>
              </w:rPr>
            </w:pPr>
            <w:bookmarkStart w:id="0" w:name="_GoBack"/>
            <w:r w:rsidRPr="006802E0">
              <w:rPr>
                <w:u w:val="single"/>
                <w:lang w:val="en-US"/>
              </w:rPr>
              <w:t>Example 41:</w:t>
            </w:r>
            <w:bookmarkEnd w:id="0"/>
            <w:r w:rsidRPr="00C47B3F">
              <w:rPr>
                <w:lang w:val="en-US"/>
              </w:rPr>
              <w:t xml:space="preserve"> The batter hits an easy ground ball towards third</w:t>
            </w:r>
            <w:r>
              <w:rPr>
                <w:lang w:val="en-US"/>
              </w:rPr>
              <w:t xml:space="preserve"> </w:t>
            </w:r>
            <w:r w:rsidRPr="00C47B3F">
              <w:rPr>
                <w:lang w:val="en-US"/>
              </w:rPr>
              <w:t>base, who deflects the ball but fails to catch it. It is caught bythe short</w:t>
            </w:r>
            <w:r>
              <w:rPr>
                <w:lang w:val="en-US"/>
              </w:rPr>
              <w:t xml:space="preserve"> </w:t>
            </w:r>
            <w:r w:rsidRPr="00C47B3F">
              <w:rPr>
                <w:lang w:val="en-US"/>
              </w:rPr>
              <w:t>stop who throws to first base in time to make the</w:t>
            </w:r>
            <w:r>
              <w:rPr>
                <w:lang w:val="en-US"/>
              </w:rPr>
              <w:t xml:space="preserve"> </w:t>
            </w:r>
            <w:r w:rsidRPr="00C47B3F">
              <w:rPr>
                <w:lang w:val="en-US"/>
              </w:rPr>
              <w:t>putout. Credit an assist to the short</w:t>
            </w:r>
            <w:r>
              <w:rPr>
                <w:lang w:val="en-US"/>
              </w:rPr>
              <w:t xml:space="preserve"> </w:t>
            </w:r>
            <w:r w:rsidRPr="00C47B3F">
              <w:rPr>
                <w:lang w:val="en-US"/>
              </w:rPr>
              <w:t>stop and a putout to the</w:t>
            </w:r>
            <w:r>
              <w:rPr>
                <w:lang w:val="en-US"/>
              </w:rPr>
              <w:t xml:space="preserve"> </w:t>
            </w:r>
            <w:r w:rsidRPr="00C47B3F">
              <w:rPr>
                <w:lang w:val="en-US"/>
              </w:rPr>
              <w:t>first baseman. No assist is credited to the third baseman.</w:t>
            </w:r>
          </w:p>
        </w:tc>
      </w:tr>
      <w:tr w:rsidR="00D07A49" w:rsidTr="00D26BE1">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A49" w:rsidRDefault="00D07A49" w:rsidP="00D26BE1">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A49" w:rsidRPr="00F427EF" w:rsidRDefault="00D07A49" w:rsidP="00D26BE1">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A49" w:rsidRPr="00F427EF" w:rsidRDefault="00D07A49" w:rsidP="00D26BE1">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A49" w:rsidRPr="00F427EF" w:rsidRDefault="00D07A49" w:rsidP="00D26BE1">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A49" w:rsidRDefault="00D07A49" w:rsidP="00D26BE1">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07A49" w:rsidRPr="00B94760" w:rsidTr="00D26BE1">
        <w:trPr>
          <w:trHeight w:val="1134"/>
        </w:trPr>
        <w:tc>
          <w:tcPr>
            <w:tcW w:w="1713" w:type="dxa"/>
            <w:tcBorders>
              <w:top w:val="single" w:sz="8" w:space="0" w:color="auto"/>
              <w:left w:val="single" w:sz="18" w:space="0" w:color="auto"/>
              <w:bottom w:val="single" w:sz="18" w:space="0" w:color="auto"/>
              <w:right w:val="nil"/>
            </w:tcBorders>
          </w:tcPr>
          <w:p w:rsidR="00D07A49" w:rsidRDefault="00F2552F" w:rsidP="00D26BE1">
            <w:pPr>
              <w:pStyle w:val="Texte"/>
              <w:spacing w:after="0"/>
              <w:ind w:right="-97" w:firstLine="0"/>
              <w:jc w:val="center"/>
              <w:rPr>
                <w:rStyle w:val="fontstyle01"/>
                <w:rFonts w:ascii="Times New Roman" w:hAnsi="Times New Roman" w:cstheme="minorBidi"/>
                <w:color w:val="auto"/>
                <w:sz w:val="24"/>
                <w:lang w:val="en-US"/>
              </w:rPr>
            </w:pPr>
            <w:r w:rsidRPr="00F2552F">
              <w:rPr>
                <w:rStyle w:val="fontstyle01"/>
                <w:rFonts w:ascii="Times New Roman" w:hAnsi="Times New Roman" w:cstheme="minorBidi"/>
                <w:color w:val="auto"/>
                <w:sz w:val="24"/>
                <w:lang w:val="en-US"/>
              </w:rPr>
              <w:drawing>
                <wp:inline distT="0" distB="0" distL="0" distR="0">
                  <wp:extent cx="827405" cy="878205"/>
                  <wp:effectExtent l="0" t="19050" r="67945" b="55245"/>
                  <wp:docPr id="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A49" w:rsidRDefault="00D07A49" w:rsidP="00D26BE1">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2552F" w:rsidRDefault="00F2552F" w:rsidP="00F2552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retrait du batteur coureur sur une frappe sur l'arrêt court qui relai vers le défenseur de la troisième base */</w:t>
            </w:r>
          </w:p>
          <w:p w:rsidR="00F2552F" w:rsidRDefault="00F2552F" w:rsidP="00F2552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63</w:t>
            </w:r>
            <w:r>
              <w:rPr>
                <w:rFonts w:ascii="Consolas" w:hAnsi="Consolas" w:cs="Consolas"/>
                <w:color w:val="000000"/>
                <w:sz w:val="20"/>
                <w:szCs w:val="20"/>
              </w:rPr>
              <w:t xml:space="preserve"> }</w:t>
            </w:r>
          </w:p>
          <w:p w:rsidR="00D07A49" w:rsidRPr="00B94760" w:rsidRDefault="00D07A49" w:rsidP="00D26BE1">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D07A49" w:rsidRPr="00B94760" w:rsidRDefault="00D07A49" w:rsidP="00D26BE1">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D07A49" w:rsidRPr="00B94760" w:rsidRDefault="001826BB" w:rsidP="00D26BE1">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72757"/>
                  <wp:effectExtent l="19050" t="0" r="0" b="0"/>
                  <wp:docPr id="4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828000" cy="872757"/>
                          </a:xfrm>
                          <a:prstGeom prst="rect">
                            <a:avLst/>
                          </a:prstGeom>
                          <a:noFill/>
                          <a:ln w="9525">
                            <a:noFill/>
                            <a:miter lim="800000"/>
                            <a:headEnd/>
                            <a:tailEnd/>
                          </a:ln>
                        </pic:spPr>
                      </pic:pic>
                    </a:graphicData>
                  </a:graphic>
                </wp:inline>
              </w:drawing>
            </w:r>
          </w:p>
        </w:tc>
      </w:tr>
    </w:tbl>
    <w:p w:rsidR="00D07A49" w:rsidRDefault="00D07A49" w:rsidP="00C47B3F">
      <w:pPr>
        <w:pStyle w:val="Exemple"/>
        <w:rPr>
          <w:lang w:val="en-US"/>
        </w:rPr>
      </w:pPr>
    </w:p>
    <w:sectPr w:rsidR="00D07A49" w:rsidSect="0008427D">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C059B7"/>
    <w:multiLevelType w:val="hybridMultilevel"/>
    <w:tmpl w:val="B0C28D7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DF6815"/>
    <w:rsid w:val="0008427D"/>
    <w:rsid w:val="000E2B3F"/>
    <w:rsid w:val="00130B50"/>
    <w:rsid w:val="001826BB"/>
    <w:rsid w:val="002A524D"/>
    <w:rsid w:val="002E4DA8"/>
    <w:rsid w:val="00472E1A"/>
    <w:rsid w:val="005B1229"/>
    <w:rsid w:val="005C39C3"/>
    <w:rsid w:val="005E598B"/>
    <w:rsid w:val="006802E0"/>
    <w:rsid w:val="006B3693"/>
    <w:rsid w:val="006D06AF"/>
    <w:rsid w:val="006F15F3"/>
    <w:rsid w:val="007F7224"/>
    <w:rsid w:val="00841846"/>
    <w:rsid w:val="00A26F35"/>
    <w:rsid w:val="00A47CA8"/>
    <w:rsid w:val="00AE2E35"/>
    <w:rsid w:val="00C27F1C"/>
    <w:rsid w:val="00C47B3F"/>
    <w:rsid w:val="00CB5553"/>
    <w:rsid w:val="00CD5E41"/>
    <w:rsid w:val="00D02AEB"/>
    <w:rsid w:val="00D07A49"/>
    <w:rsid w:val="00D37105"/>
    <w:rsid w:val="00D53D28"/>
    <w:rsid w:val="00D72331"/>
    <w:rsid w:val="00DF6815"/>
    <w:rsid w:val="00E94999"/>
    <w:rsid w:val="00E9744D"/>
    <w:rsid w:val="00ED2DC6"/>
    <w:rsid w:val="00F2552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D02AEB"/>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24</TotalTime>
  <Pages>5</Pages>
  <Words>1356</Words>
  <Characters>7463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25</cp:revision>
  <dcterms:created xsi:type="dcterms:W3CDTF">2019-02-08T10:00:00Z</dcterms:created>
  <dcterms:modified xsi:type="dcterms:W3CDTF">2019-05-13T09:10:00Z</dcterms:modified>
</cp:coreProperties>
</file>