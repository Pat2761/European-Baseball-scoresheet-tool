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5E612C" w:rsidP="005E612C">
      <w:pPr>
        <w:pStyle w:val="Titre3"/>
      </w:pPr>
      <w:bookmarkStart w:id="0" w:name="_GoBack"/>
      <w:r>
        <w:t>Substitution of a pitcher with a batter in the box</w:t>
      </w:r>
    </w:p>
    <w:bookmarkEnd w:id="0"/>
    <w:p w:rsidR="00E059BC" w:rsidRDefault="00E059BC" w:rsidP="00E059BC">
      <w:pPr>
        <w:pStyle w:val="Texte"/>
        <w:rPr>
          <w:rStyle w:val="fontstyle01"/>
          <w:rFonts w:ascii="Times New Roman" w:hAnsi="Times New Roman"/>
          <w:i w:val="0"/>
          <w:iCs w:val="0"/>
          <w:color w:val="auto"/>
          <w:sz w:val="24"/>
        </w:rPr>
      </w:pPr>
      <w:r w:rsidRPr="00E059BC"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>A relief pitcher shall not be held accountable when the first batter to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 xml:space="preserve"> </w:t>
      </w:r>
      <w:r w:rsidRPr="00E059BC"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>whom he pitches reaches first base on four called balls if such batter has a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 xml:space="preserve"> </w:t>
      </w:r>
      <w:r w:rsidRPr="00E059BC"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>decided advantage in the ball and strike count when pitchers are changed.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 xml:space="preserve"> </w:t>
      </w:r>
    </w:p>
    <w:p w:rsidR="00E059BC" w:rsidRDefault="00E059BC" w:rsidP="00E059BC">
      <w:pPr>
        <w:pStyle w:val="Texte"/>
        <w:numPr>
          <w:ilvl w:val="0"/>
          <w:numId w:val="1"/>
        </w:numPr>
        <w:ind w:left="426" w:hanging="426"/>
        <w:rPr>
          <w:rStyle w:val="fontstyle01"/>
          <w:rFonts w:ascii="Times New Roman" w:hAnsi="Times New Roman"/>
          <w:i w:val="0"/>
          <w:iCs w:val="0"/>
          <w:color w:val="auto"/>
          <w:sz w:val="24"/>
        </w:rPr>
      </w:pPr>
      <w:r w:rsidRPr="00E059BC"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>If, when pitchers are changed, the count is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 xml:space="preserve">  </w:t>
      </w:r>
    </w:p>
    <w:p w:rsidR="00E059BC" w:rsidRDefault="00E059BC" w:rsidP="00E059BC">
      <w:pPr>
        <w:pStyle w:val="Texte"/>
        <w:ind w:left="1134" w:firstLine="0"/>
        <w:jc w:val="left"/>
        <w:rPr>
          <w:rStyle w:val="fontstyle01"/>
          <w:rFonts w:ascii="Times New Roman" w:hAnsi="Times New Roman"/>
          <w:i w:val="0"/>
          <w:iCs w:val="0"/>
          <w:color w:val="auto"/>
          <w:sz w:val="24"/>
        </w:rPr>
      </w:pPr>
      <w:r w:rsidRPr="00E059BC"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>2 balls, no strike,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 xml:space="preserve"> 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br/>
      </w:r>
      <w:r w:rsidRPr="00E059BC"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>2 balls, 1 strike,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br/>
      </w:r>
      <w:r w:rsidRPr="00E059BC"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>3 balls, no strike,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 xml:space="preserve"> 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br/>
      </w:r>
      <w:r w:rsidRPr="00E059BC"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>3 balls, 1 strike,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 xml:space="preserve"> 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br/>
      </w:r>
      <w:r w:rsidRPr="00E059BC"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>3 balls, 2 strikes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 xml:space="preserve"> </w:t>
      </w:r>
    </w:p>
    <w:p w:rsidR="00E059BC" w:rsidRDefault="00E059BC" w:rsidP="00E059BC">
      <w:pPr>
        <w:pStyle w:val="Texte"/>
        <w:ind w:left="426" w:firstLine="0"/>
        <w:rPr>
          <w:rStyle w:val="fontstyle01"/>
          <w:rFonts w:ascii="Times New Roman" w:hAnsi="Times New Roman"/>
          <w:i w:val="0"/>
          <w:iCs w:val="0"/>
          <w:color w:val="auto"/>
          <w:sz w:val="24"/>
        </w:rPr>
      </w:pPr>
      <w:r w:rsidRPr="00E059BC"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>and the batter gets a base on balls, the official scorer shall charge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 xml:space="preserve"> </w:t>
      </w:r>
      <w:r w:rsidRPr="00E059BC"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>that batter and the base on balls to the preceding pitcher, not to the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 xml:space="preserve"> </w:t>
      </w:r>
      <w:r w:rsidRPr="00E059BC"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>relief pitcher.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 xml:space="preserve"> </w:t>
      </w:r>
    </w:p>
    <w:p w:rsidR="00E059BC" w:rsidRDefault="00E059BC" w:rsidP="00E059BC">
      <w:pPr>
        <w:pStyle w:val="Texte"/>
        <w:numPr>
          <w:ilvl w:val="0"/>
          <w:numId w:val="1"/>
        </w:numPr>
        <w:ind w:left="426" w:hanging="426"/>
        <w:rPr>
          <w:rStyle w:val="fontstyle21"/>
          <w:rFonts w:ascii="Times New Roman" w:hAnsi="Times New Roman" w:cstheme="minorBidi"/>
          <w:color w:val="auto"/>
          <w:sz w:val="24"/>
        </w:rPr>
      </w:pPr>
      <w:r w:rsidRPr="00E059BC"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>Any other action by such batter, such as reaching base on a hit, an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 xml:space="preserve"> </w:t>
      </w:r>
      <w:r w:rsidRPr="00E059BC"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>error, a fielder’s choice, a force-out, or being touched by a pitched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 xml:space="preserve"> </w:t>
      </w:r>
      <w:r w:rsidRPr="00E059BC"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>ball, shall cause such a batter to be charged to the relief pitcher</w:t>
      </w:r>
      <w:r w:rsidRPr="00E059BC">
        <w:rPr>
          <w:rStyle w:val="fontstyle21"/>
          <w:rFonts w:ascii="Times New Roman" w:hAnsi="Times New Roman" w:cstheme="minorBidi"/>
          <w:color w:val="auto"/>
          <w:sz w:val="24"/>
        </w:rPr>
        <w:t>.</w:t>
      </w:r>
      <w:r>
        <w:rPr>
          <w:rStyle w:val="fontstyle21"/>
          <w:rFonts w:ascii="Times New Roman" w:hAnsi="Times New Roman" w:cstheme="minorBidi"/>
          <w:color w:val="auto"/>
          <w:sz w:val="24"/>
        </w:rPr>
        <w:t xml:space="preserve"> </w:t>
      </w:r>
    </w:p>
    <w:p w:rsidR="00E059BC" w:rsidRPr="00E059BC" w:rsidRDefault="00E059BC" w:rsidP="00E059BC">
      <w:pPr>
        <w:pStyle w:val="Texte"/>
        <w:numPr>
          <w:ilvl w:val="0"/>
          <w:numId w:val="1"/>
        </w:numPr>
        <w:ind w:left="426" w:hanging="426"/>
        <w:rPr>
          <w:rStyle w:val="fontstyle01"/>
          <w:rFonts w:ascii="Times New Roman" w:hAnsi="Times New Roman"/>
          <w:i w:val="0"/>
          <w:iCs w:val="0"/>
          <w:color w:val="auto"/>
          <w:sz w:val="24"/>
          <w:szCs w:val="22"/>
        </w:rPr>
      </w:pPr>
      <w:r w:rsidRPr="00E059BC"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>If, when pitchers are changed, the count is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 xml:space="preserve"> </w:t>
      </w:r>
    </w:p>
    <w:p w:rsidR="00E059BC" w:rsidRDefault="00E059BC" w:rsidP="00E059BC">
      <w:pPr>
        <w:pStyle w:val="Texte"/>
        <w:ind w:left="1134" w:firstLine="0"/>
        <w:jc w:val="left"/>
        <w:rPr>
          <w:rStyle w:val="fontstyle01"/>
          <w:rFonts w:ascii="Times New Roman" w:hAnsi="Times New Roman"/>
          <w:i w:val="0"/>
          <w:iCs w:val="0"/>
          <w:color w:val="auto"/>
          <w:sz w:val="24"/>
        </w:rPr>
      </w:pPr>
      <w:r w:rsidRPr="00E059BC"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>2 balls, 2 strikes,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 xml:space="preserve"> 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br/>
      </w:r>
      <w:r w:rsidRPr="00E059BC"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>1 ball, 2 strikes,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 xml:space="preserve"> 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br/>
      </w:r>
      <w:r w:rsidRPr="00E059BC"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>1 ball, 1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 xml:space="preserve"> </w:t>
      </w:r>
      <w:r w:rsidRPr="00E059BC"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>strike,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 xml:space="preserve"> 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br/>
      </w:r>
      <w:r w:rsidRPr="00E059BC"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>1 ball, no strike,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 xml:space="preserve"> 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br/>
      </w:r>
      <w:r w:rsidRPr="00E059BC"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>no ball, 2 strikes,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 xml:space="preserve"> 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br/>
      </w:r>
      <w:r w:rsidRPr="00E059BC"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>no ball, 1 strike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 xml:space="preserve"> </w:t>
      </w:r>
    </w:p>
    <w:p w:rsidR="005E612C" w:rsidRDefault="00E059BC" w:rsidP="00E059BC">
      <w:pPr>
        <w:pStyle w:val="Texte"/>
        <w:ind w:left="426" w:firstLine="0"/>
        <w:rPr>
          <w:rStyle w:val="fontstyle21"/>
          <w:rFonts w:ascii="Times New Roman" w:hAnsi="Times New Roman" w:cstheme="minorBidi"/>
          <w:color w:val="auto"/>
          <w:sz w:val="24"/>
        </w:rPr>
      </w:pPr>
      <w:r w:rsidRPr="00E059BC"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>the official scorer shall charge that batter and the actions of that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 xml:space="preserve"> </w:t>
      </w:r>
      <w:r w:rsidRPr="00E059BC"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>batter to the relief pitcher.</w:t>
      </w:r>
      <w:r>
        <w:rPr>
          <w:rStyle w:val="fontstyle01"/>
          <w:rFonts w:ascii="Times New Roman" w:hAnsi="Times New Roman"/>
          <w:i w:val="0"/>
          <w:iCs w:val="0"/>
          <w:color w:val="auto"/>
          <w:sz w:val="24"/>
        </w:rPr>
        <w:t xml:space="preserve"> </w:t>
      </w:r>
      <w:r w:rsidRPr="00E059BC">
        <w:rPr>
          <w:rStyle w:val="fontstyle21"/>
          <w:rFonts w:ascii="Times New Roman" w:hAnsi="Times New Roman" w:cstheme="minorBidi"/>
          <w:color w:val="auto"/>
          <w:sz w:val="24"/>
        </w:rPr>
        <w:t>[OBR 9.16(h)].</w:t>
      </w:r>
    </w:p>
    <w:p w:rsidR="00E059BC" w:rsidRPr="00E059BC" w:rsidRDefault="00E059BC" w:rsidP="00E059BC">
      <w:pPr>
        <w:pStyle w:val="Texte"/>
        <w:ind w:left="426" w:firstLine="0"/>
        <w:rPr>
          <w:rStyle w:val="Rfrenceintense"/>
          <w:bCs w:val="0"/>
          <w:i w:val="0"/>
          <w:color w:val="auto"/>
          <w:spacing w:val="0"/>
          <w:sz w:val="24"/>
        </w:rPr>
      </w:pPr>
    </w:p>
    <w:sectPr w:rsidR="00E059BC" w:rsidRPr="00E059BC" w:rsidSect="001D32D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A32275"/>
    <w:multiLevelType w:val="hybridMultilevel"/>
    <w:tmpl w:val="16DC4AF8"/>
    <w:lvl w:ilvl="0" w:tplc="040C0011">
      <w:start w:val="1"/>
      <w:numFmt w:val="decimal"/>
      <w:lvlText w:val="%1)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attachedTemplate r:id="rId1"/>
  <w:defaultTabStop w:val="720"/>
  <w:hyphenationZone w:val="425"/>
  <w:characterSpacingControl w:val="doNotCompress"/>
  <w:compat/>
  <w:rsids>
    <w:rsidRoot w:val="00165995"/>
    <w:rsid w:val="00165995"/>
    <w:rsid w:val="001D32DA"/>
    <w:rsid w:val="002E4DA8"/>
    <w:rsid w:val="005C39C3"/>
    <w:rsid w:val="005E612C"/>
    <w:rsid w:val="006F15F3"/>
    <w:rsid w:val="00A47CA8"/>
    <w:rsid w:val="00D53D28"/>
    <w:rsid w:val="00D72331"/>
    <w:rsid w:val="00E059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E059BC"/>
    <w:rPr>
      <w:rFonts w:ascii="Calibri-Italic" w:hAnsi="Calibri-Italic" w:hint="default"/>
      <w:b w:val="0"/>
      <w:bCs w:val="0"/>
      <w:i/>
      <w:iCs/>
      <w:color w:val="000000"/>
      <w:sz w:val="20"/>
      <w:szCs w:val="20"/>
    </w:rPr>
  </w:style>
  <w:style w:type="character" w:customStyle="1" w:styleId="fontstyle21">
    <w:name w:val="fontstyle21"/>
    <w:basedOn w:val="Policepardfaut"/>
    <w:rsid w:val="00E059BC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6</TotalTime>
  <Pages>1</Pages>
  <Words>164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3</cp:revision>
  <dcterms:created xsi:type="dcterms:W3CDTF">2019-02-08T10:16:00Z</dcterms:created>
  <dcterms:modified xsi:type="dcterms:W3CDTF">2019-02-21T06:01:00Z</dcterms:modified>
</cp:coreProperties>
</file>